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kern w:val="0"/>
          <w:sz w:val="24"/>
          <w:lang w:val="hu-HU"/>
        </w:rPr>
        <w:id w:val="128912982"/>
        <w:docPartObj>
          <w:docPartGallery w:val="Cover Pages"/>
          <w:docPartUnique/>
        </w:docPartObj>
      </w:sdtPr>
      <w:sdtEndPr>
        <w:rPr>
          <w:rFonts w:asciiTheme="minorHAnsi" w:hAnsiTheme="minorHAnsi"/>
          <w:b/>
          <w:bCs/>
          <w:caps/>
          <w:sz w:val="20"/>
          <w:szCs w:val="20"/>
        </w:rPr>
      </w:sdtEndPr>
      <w:sdtContent>
        <w:p w14:paraId="0C04EFA3" w14:textId="77777777" w:rsidR="0012355E" w:rsidRDefault="0012355E" w:rsidP="0012355E">
          <w:pPr>
            <w:pStyle w:val="Cm"/>
          </w:pPr>
        </w:p>
        <w:p w14:paraId="62A4DD37" w14:textId="77777777" w:rsidR="0012355E" w:rsidRDefault="0012355E" w:rsidP="0012355E">
          <w:pPr>
            <w:pStyle w:val="Cm"/>
          </w:pPr>
        </w:p>
        <w:p w14:paraId="26520AFB" w14:textId="77777777" w:rsidR="0012355E" w:rsidRDefault="0012355E" w:rsidP="0012355E">
          <w:pPr>
            <w:pStyle w:val="Cm"/>
          </w:pPr>
        </w:p>
        <w:p w14:paraId="15F8C274" w14:textId="77777777" w:rsidR="0012355E" w:rsidRDefault="0012355E" w:rsidP="0012355E">
          <w:pPr>
            <w:pStyle w:val="Cm"/>
          </w:pPr>
        </w:p>
        <w:p w14:paraId="115016DC" w14:textId="77777777" w:rsidR="0012355E" w:rsidRDefault="0012355E" w:rsidP="0012355E">
          <w:pPr>
            <w:pStyle w:val="Cm"/>
          </w:pPr>
        </w:p>
        <w:p w14:paraId="63FDF92F" w14:textId="77777777" w:rsidR="0012355E" w:rsidRDefault="0012355E" w:rsidP="0012355E">
          <w:pPr>
            <w:pStyle w:val="Cm"/>
          </w:pPr>
        </w:p>
        <w:p w14:paraId="52CBFF31" w14:textId="214D7856" w:rsidR="0012355E" w:rsidRPr="00001EC4" w:rsidRDefault="0012355E" w:rsidP="0012355E">
          <w:pPr>
            <w:pStyle w:val="Cm"/>
            <w:rPr>
              <w:sz w:val="128"/>
              <w:szCs w:val="128"/>
              <w:lang w:val="hu-HU"/>
            </w:rPr>
          </w:pPr>
          <w:r w:rsidRPr="007F2AB3">
            <w:rPr>
              <w:noProof/>
              <w:lang w:val="hu-HU"/>
            </w:rPr>
            <w:drawing>
              <wp:anchor distT="0" distB="0" distL="114300" distR="114300" simplePos="0" relativeHeight="251659264" behindDoc="0" locked="0" layoutInCell="1" allowOverlap="1" wp14:anchorId="10D7555F" wp14:editId="2F6365D4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808400" cy="792000"/>
                <wp:effectExtent l="0" t="0" r="2540" b="8255"/>
                <wp:wrapNone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8400" cy="7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01EC4">
            <w:rPr>
              <w:sz w:val="128"/>
              <w:szCs w:val="128"/>
              <w:lang w:val="hu-HU"/>
            </w:rPr>
            <w:t>Cukrászda</w:t>
          </w:r>
        </w:p>
        <w:p w14:paraId="7709CA26" w14:textId="77777777" w:rsidR="0012355E" w:rsidRDefault="0012355E" w:rsidP="0012355E">
          <w:pPr>
            <w:pStyle w:val="Alcm"/>
            <w:rPr>
              <w:lang w:val="hu-HU"/>
            </w:rPr>
          </w:pPr>
        </w:p>
        <w:p w14:paraId="4D9CFB5B" w14:textId="77777777" w:rsidR="0012355E" w:rsidRPr="00001EC4" w:rsidRDefault="0012355E" w:rsidP="0012355E">
          <w:pPr>
            <w:pStyle w:val="Alcm"/>
            <w:rPr>
              <w:sz w:val="36"/>
              <w:szCs w:val="32"/>
              <w:lang w:val="hu-HU"/>
            </w:rPr>
          </w:pPr>
          <w:r w:rsidRPr="00001EC4">
            <w:rPr>
              <w:sz w:val="36"/>
              <w:szCs w:val="32"/>
              <w:lang w:val="hu-HU"/>
            </w:rPr>
            <w:t>Java alkalmazások gyakorlat</w:t>
          </w:r>
        </w:p>
        <w:p w14:paraId="1A63AD1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7CF46627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FFF0B6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63C24A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FAD853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EDD9954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6500462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C4E7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AEE8FBF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7D0D5BB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4855B33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B08589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A3C7BD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D68BEA6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1666DFB1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  <w:r w:rsidRPr="00001EC4">
            <w:rPr>
              <w:sz w:val="28"/>
              <w:szCs w:val="28"/>
              <w:lang w:val="hu-HU"/>
            </w:rPr>
            <w:t>Balázs Márk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03A046AC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</w:p>
        <w:p w14:paraId="36C3DEE5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/>
            </w:rPr>
            <w:t>Engler Dániel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134AC9B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37283E4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51EA3866" w14:textId="27A82ADF" w:rsidR="009F508B" w:rsidRDefault="0012355E" w:rsidP="00AF414C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 w:bidi="hu"/>
            </w:rPr>
            <w:t>2022/2023 1. félév</w:t>
          </w:r>
        </w:p>
        <w:p w14:paraId="798164D5" w14:textId="490201B9" w:rsidR="009906EB" w:rsidRDefault="009906EB" w:rsidP="00AF414C">
          <w:pPr>
            <w:pStyle w:val="Kapcsolatiadatok"/>
            <w:rPr>
              <w:lang w:val="hu-HU" w:bidi="hu"/>
            </w:rPr>
          </w:pPr>
        </w:p>
        <w:p w14:paraId="6D08EAB9" w14:textId="77777777" w:rsidR="00E72AE8" w:rsidRPr="00AF414C" w:rsidRDefault="00E72AE8" w:rsidP="00AF414C">
          <w:pPr>
            <w:pStyle w:val="Kapcsolatiadatok"/>
            <w:rPr>
              <w:lang w:val="hu-HU" w:bidi="hu"/>
            </w:rPr>
          </w:pPr>
        </w:p>
        <w:sdt>
          <w:sdtPr>
            <w:rPr>
              <w:rFonts w:ascii="Times New Roman" w:eastAsiaTheme="minorHAnsi" w:hAnsi="Times New Roman" w:cstheme="minorBidi"/>
              <w:b w:val="0"/>
              <w:bCs w:val="0"/>
              <w:color w:val="auto"/>
              <w:sz w:val="24"/>
              <w:szCs w:val="22"/>
            </w:rPr>
            <w:id w:val="1300653140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b/>
              <w:bCs/>
              <w:caps/>
              <w:sz w:val="20"/>
              <w:szCs w:val="20"/>
            </w:rPr>
          </w:sdtEndPr>
          <w:sdtContent>
            <w:p w14:paraId="556BB6D2" w14:textId="6A7A4F32" w:rsidR="001426D1" w:rsidRPr="007A2D09" w:rsidRDefault="001426D1">
              <w:pPr>
                <w:pStyle w:val="Tartalomjegyzkcmsora"/>
                <w:rPr>
                  <w:rFonts w:ascii="Times New Roman" w:hAnsi="Times New Roman" w:cs="Times New Roman"/>
                  <w:sz w:val="36"/>
                  <w:szCs w:val="36"/>
                </w:rPr>
              </w:pPr>
              <w:r w:rsidRPr="007A2D09">
                <w:rPr>
                  <w:rFonts w:ascii="Times New Roman" w:hAnsi="Times New Roman" w:cs="Times New Roman"/>
                  <w:sz w:val="36"/>
                  <w:szCs w:val="36"/>
                </w:rPr>
                <w:t>Tartalomjegyzék</w:t>
              </w:r>
            </w:p>
            <w:p w14:paraId="713D1BC9" w14:textId="1C11338B" w:rsidR="005F0CEA" w:rsidRDefault="005F0CEA" w:rsidP="005F0CEA">
              <w:pPr>
                <w:rPr>
                  <w:rFonts w:cs="Times New Roman"/>
                  <w:sz w:val="22"/>
                </w:rPr>
              </w:pPr>
            </w:p>
            <w:p w14:paraId="5AF32539" w14:textId="77777777" w:rsidR="00585E6F" w:rsidRPr="007A2D09" w:rsidRDefault="00585E6F" w:rsidP="005F0CEA">
              <w:pPr>
                <w:rPr>
                  <w:rFonts w:cs="Times New Roman"/>
                  <w:sz w:val="22"/>
                </w:rPr>
              </w:pPr>
            </w:p>
            <w:p w14:paraId="20517E38" w14:textId="2D2BD135" w:rsidR="001426D1" w:rsidRPr="007A2D09" w:rsidRDefault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feladat leírása</w:t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A2D09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4</w:t>
              </w:r>
            </w:p>
            <w:p w14:paraId="7A9C1A70" w14:textId="60464347" w:rsidR="001426D1" w:rsidRPr="007A2D09" w:rsidRDefault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Előkészületek</w:t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4</w:t>
              </w:r>
            </w:p>
            <w:p w14:paraId="2DA3D797" w14:textId="46604ECE" w:rsidR="00691822" w:rsidRPr="007A2D09" w:rsidRDefault="003F4849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mappa és fájlszerkezet bemutatása név és funkció szerint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A2D09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5</w:t>
              </w:r>
            </w:p>
            <w:p w14:paraId="019296E6" w14:textId="0E203E50" w:rsidR="00691822" w:rsidRPr="007A2D09" w:rsidRDefault="00501417" w:rsidP="007A2D09">
              <w:pPr>
                <w:pStyle w:val="TJ2"/>
              </w:pPr>
              <w:r w:rsidRPr="007A2D09">
                <w:t>Java fájlok és annak szerkezete</w:t>
              </w:r>
              <w:r w:rsidR="00691822" w:rsidRPr="007A2D09">
                <w:ptab w:relativeTo="margin" w:alignment="right" w:leader="dot"/>
              </w:r>
              <w:r w:rsidR="007A2D09" w:rsidRPr="007A2D09">
                <w:t>5</w:t>
              </w:r>
            </w:p>
            <w:p w14:paraId="0D5C79DB" w14:textId="5431A78D" w:rsidR="00501417" w:rsidRPr="007A2D09" w:rsidRDefault="00501417" w:rsidP="007A2D09">
              <w:pPr>
                <w:pStyle w:val="TJ2"/>
              </w:pPr>
              <w:r w:rsidRPr="007A2D09">
                <w:t xml:space="preserve">CSS, </w:t>
              </w:r>
              <w:r w:rsidR="00961144" w:rsidRPr="007A2D09">
                <w:t>HTML,</w:t>
              </w:r>
              <w:r w:rsidRPr="007A2D09">
                <w:t xml:space="preserve"> valamint a képek szerkezete</w:t>
              </w:r>
              <w:r w:rsidRPr="007A2D09">
                <w:ptab w:relativeTo="margin" w:alignment="right" w:leader="dot"/>
              </w:r>
              <w:r w:rsidR="007A2D09" w:rsidRPr="007A2D09">
                <w:t>6</w:t>
              </w:r>
            </w:p>
            <w:p w14:paraId="4ADB7827" w14:textId="66F8A323" w:rsidR="00691822" w:rsidRPr="007A2D09" w:rsidRDefault="000133F5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tesztelési terv és a tesztelés eredményei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7</w:t>
              </w:r>
            </w:p>
            <w:p w14:paraId="609D450F" w14:textId="659814A6" w:rsidR="00691822" w:rsidRDefault="00CB543B" w:rsidP="007A2D09">
              <w:pPr>
                <w:pStyle w:val="TJ2"/>
              </w:pPr>
              <w:r>
                <w:t>Az alábbi parancsokkal teszteltük a RestApi-t</w:t>
              </w:r>
              <w:r w:rsidR="00691822" w:rsidRPr="007A2D09">
                <w:ptab w:relativeTo="margin" w:alignment="right" w:leader="dot"/>
              </w:r>
              <w:r w:rsidR="00393684">
                <w:t>7</w:t>
              </w:r>
            </w:p>
            <w:p w14:paraId="4976EF4C" w14:textId="0D73EABB" w:rsidR="00CB543B" w:rsidRPr="00CB543B" w:rsidRDefault="00A31759" w:rsidP="00CB543B">
              <w:pPr>
                <w:pStyle w:val="TJ2"/>
              </w:pPr>
              <w:r>
                <w:t>Példa eredmények</w:t>
              </w:r>
              <w:r w:rsidR="00CB543B" w:rsidRPr="007A2D09">
                <w:ptab w:relativeTo="margin" w:alignment="right" w:leader="dot"/>
              </w:r>
              <w:r w:rsidR="00393684">
                <w:t>7</w:t>
              </w:r>
            </w:p>
            <w:p w14:paraId="53B67B3A" w14:textId="2D39BEF8" w:rsidR="00691822" w:rsidRPr="007A2D09" w:rsidRDefault="008608FA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Képernyőképek az alkalmazásról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4</w:t>
              </w:r>
            </w:p>
            <w:p w14:paraId="1AA23F88" w14:textId="3F02B2BB" w:rsidR="00691822" w:rsidRPr="007A2D09" w:rsidRDefault="00D142C3" w:rsidP="007A2D09">
              <w:pPr>
                <w:pStyle w:val="TJ2"/>
              </w:pPr>
              <w:r w:rsidRPr="007A2D09">
                <w:t>Főoldal</w:t>
              </w:r>
              <w:r w:rsidR="00691822" w:rsidRPr="007A2D09">
                <w:ptab w:relativeTo="margin" w:alignment="right" w:leader="dot"/>
              </w:r>
              <w:r w:rsidR="00393684">
                <w:t>8</w:t>
              </w:r>
            </w:p>
            <w:p w14:paraId="6CC2DEA6" w14:textId="4C665C77" w:rsidR="00D142C3" w:rsidRPr="007A2D09" w:rsidRDefault="00D142C3" w:rsidP="007A2D09">
              <w:pPr>
                <w:pStyle w:val="TJ2"/>
              </w:pPr>
              <w:proofErr w:type="gramStart"/>
              <w:r w:rsidRPr="007A2D09">
                <w:t>Sütik</w:t>
              </w:r>
              <w:proofErr w:type="gramEnd"/>
              <w:r w:rsidRPr="007A2D09">
                <w:t xml:space="preserve"> oldat</w:t>
              </w:r>
              <w:r w:rsidRPr="007A2D09">
                <w:ptab w:relativeTo="margin" w:alignment="right" w:leader="dot"/>
              </w:r>
              <w:r w:rsidR="00393684">
                <w:t>8</w:t>
              </w:r>
            </w:p>
            <w:p w14:paraId="18B421EE" w14:textId="3830F3EA" w:rsidR="00D142C3" w:rsidRPr="007A2D09" w:rsidRDefault="00D142C3" w:rsidP="007A2D09">
              <w:pPr>
                <w:pStyle w:val="TJ2"/>
              </w:pPr>
              <w:r w:rsidRPr="007A2D09">
                <w:t>Kapcsolat oldal</w:t>
              </w:r>
              <w:r w:rsidRPr="007A2D09">
                <w:ptab w:relativeTo="margin" w:alignment="right" w:leader="dot"/>
              </w:r>
              <w:r w:rsidR="00393684">
                <w:t>9</w:t>
              </w:r>
            </w:p>
            <w:p w14:paraId="0DE68BB7" w14:textId="271BA406" w:rsidR="00D142C3" w:rsidRPr="007A2D09" w:rsidRDefault="00D142C3" w:rsidP="007A2D09">
              <w:pPr>
                <w:pStyle w:val="TJ2"/>
              </w:pPr>
              <w:r w:rsidRPr="007A2D09">
                <w:t>Regisztrációs oldal</w:t>
              </w:r>
              <w:r w:rsidRPr="007A2D09">
                <w:ptab w:relativeTo="margin" w:alignment="right" w:leader="dot"/>
              </w:r>
              <w:r w:rsidR="00393684">
                <w:t>9</w:t>
              </w:r>
            </w:p>
            <w:p w14:paraId="7E4FD76D" w14:textId="4610DCD9" w:rsidR="00D142C3" w:rsidRPr="007A2D09" w:rsidRDefault="00D142C3" w:rsidP="007A2D09">
              <w:pPr>
                <w:pStyle w:val="TJ2"/>
              </w:pPr>
              <w:r w:rsidRPr="007A2D09">
                <w:t>Belépés oldal</w:t>
              </w:r>
              <w:r w:rsidRPr="007A2D09">
                <w:ptab w:relativeTo="margin" w:alignment="right" w:leader="dot"/>
              </w:r>
              <w:r w:rsidR="00274CC3">
                <w:t>10</w:t>
              </w:r>
            </w:p>
            <w:p w14:paraId="7556B4F6" w14:textId="44A97C81" w:rsidR="00D142C3" w:rsidRPr="007A2D09" w:rsidRDefault="00D142C3" w:rsidP="007A2D09">
              <w:pPr>
                <w:pStyle w:val="TJ2"/>
              </w:pPr>
              <w:r w:rsidRPr="007A2D09">
                <w:t>Üzenetek oldal</w:t>
              </w:r>
              <w:r w:rsidRPr="007A2D09">
                <w:ptab w:relativeTo="margin" w:alignment="right" w:leader="dot"/>
              </w:r>
              <w:r w:rsidR="00274CC3">
                <w:t>10</w:t>
              </w:r>
            </w:p>
            <w:p w14:paraId="3B169F1B" w14:textId="1383400D" w:rsidR="00691822" w:rsidRPr="007A2D09" w:rsidRDefault="001A19FD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Potenciális fejlesztési lehetőségek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274CC3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11</w:t>
              </w:r>
            </w:p>
            <w:p w14:paraId="4717FD66" w14:textId="23466C18" w:rsidR="009F508B" w:rsidRDefault="0088435B" w:rsidP="00A054D0">
              <w:pPr>
                <w:pStyle w:val="TJ1"/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Használt külső állományok/keretrendszerek/sablonok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274CC3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11</w:t>
              </w:r>
            </w:p>
          </w:sdtContent>
        </w:sdt>
      </w:sdtContent>
    </w:sdt>
    <w:p w14:paraId="6B10C9F3" w14:textId="42DA2DB3" w:rsidR="00650C9F" w:rsidRDefault="00650C9F">
      <w:r>
        <w:br w:type="page"/>
      </w:r>
    </w:p>
    <w:p w14:paraId="3CAA239B" w14:textId="094AE37E" w:rsidR="00650C9F" w:rsidRDefault="00650C9F" w:rsidP="00650C9F">
      <w:pPr>
        <w:pStyle w:val="szdszveg"/>
        <w:ind w:firstLine="0"/>
      </w:pPr>
    </w:p>
    <w:p w14:paraId="19061A1D" w14:textId="77777777" w:rsidR="00D35F2D" w:rsidRDefault="00D35F2D" w:rsidP="00650C9F">
      <w:pPr>
        <w:pStyle w:val="szdszveg"/>
        <w:ind w:firstLine="0"/>
      </w:pPr>
    </w:p>
    <w:p w14:paraId="0693E707" w14:textId="17639786" w:rsidR="000C631F" w:rsidRDefault="00650C9F" w:rsidP="00650C9F">
      <w:pPr>
        <w:pStyle w:val="szdszveg"/>
        <w:ind w:firstLine="0"/>
        <w:rPr>
          <w:b/>
          <w:bCs/>
          <w:sz w:val="36"/>
          <w:szCs w:val="32"/>
        </w:rPr>
      </w:pPr>
      <w:r w:rsidRPr="00650C9F">
        <w:rPr>
          <w:b/>
          <w:bCs/>
          <w:sz w:val="36"/>
          <w:szCs w:val="32"/>
        </w:rPr>
        <w:t>A feladat leírása</w:t>
      </w:r>
      <w:r w:rsidR="000C631F">
        <w:rPr>
          <w:b/>
          <w:bCs/>
          <w:sz w:val="36"/>
          <w:szCs w:val="32"/>
        </w:rPr>
        <w:t xml:space="preserve"> </w:t>
      </w:r>
    </w:p>
    <w:p w14:paraId="1285CEB4" w14:textId="77777777" w:rsidR="000C631F" w:rsidRDefault="000C631F" w:rsidP="00650C9F">
      <w:pPr>
        <w:spacing w:line="360" w:lineRule="auto"/>
        <w:ind w:firstLine="357"/>
        <w:jc w:val="both"/>
        <w:rPr>
          <w:szCs w:val="24"/>
        </w:rPr>
      </w:pPr>
    </w:p>
    <w:p w14:paraId="6A219959" w14:textId="6032A8E2" w:rsidR="00A31C6D" w:rsidRPr="00071441" w:rsidRDefault="00A31C6D" w:rsidP="00650C9F">
      <w:pPr>
        <w:spacing w:line="360" w:lineRule="auto"/>
        <w:ind w:firstLine="357"/>
        <w:jc w:val="both"/>
        <w:rPr>
          <w:szCs w:val="24"/>
        </w:rPr>
      </w:pPr>
      <w:r w:rsidRPr="00071441">
        <w:rPr>
          <w:szCs w:val="24"/>
        </w:rPr>
        <w:t xml:space="preserve">Feladatunk az volt, hogy készítsünk weboldalt egy fiktív cég számára a kapott </w:t>
      </w:r>
      <w:proofErr w:type="spellStart"/>
      <w:r w:rsidRPr="00071441">
        <w:rPr>
          <w:szCs w:val="24"/>
        </w:rPr>
        <w:t>sql</w:t>
      </w:r>
      <w:proofErr w:type="spellEnd"/>
      <w:r w:rsidRPr="00071441">
        <w:rPr>
          <w:szCs w:val="24"/>
        </w:rPr>
        <w:t xml:space="preserve"> forráskód segítségével, majd a GitHub oldalon keresztül részletezzük a lépeseket.</w:t>
      </w:r>
    </w:p>
    <w:p w14:paraId="356E5DB4" w14:textId="30E33D97" w:rsidR="00A31C6D" w:rsidRPr="00071441" w:rsidRDefault="00A31C6D" w:rsidP="00650C9F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A mi fájlunk egy cukrászda adatbázisát tartalmazta, ezért keresgélni kezdtünk az interneten már meglévő oldalakat viszonyításképpen.</w:t>
      </w:r>
    </w:p>
    <w:p w14:paraId="417B2076" w14:textId="2B99251C" w:rsidR="00650C9F" w:rsidRDefault="00A31C6D" w:rsidP="00650C9F">
      <w:pPr>
        <w:pStyle w:val="szdszveg"/>
        <w:ind w:firstLine="0"/>
      </w:pPr>
      <w:r w:rsidRPr="00071441">
        <w:rPr>
          <w:szCs w:val="24"/>
        </w:rPr>
        <w:t>Megbeszéltek szerint az egyszerű dizájnt alkalmaztuk, hogy a mögöttes kódrészletekre</w:t>
      </w:r>
      <w:r>
        <w:rPr>
          <w:szCs w:val="24"/>
        </w:rPr>
        <w:t xml:space="preserve"> </w:t>
      </w:r>
      <w:r w:rsidRPr="00071441">
        <w:rPr>
          <w:szCs w:val="24"/>
        </w:rPr>
        <w:t>több idő jusson.</w:t>
      </w:r>
      <w:r w:rsidR="00A90050">
        <w:t xml:space="preserve"> </w:t>
      </w:r>
    </w:p>
    <w:p w14:paraId="2D317FA3" w14:textId="5EFA493C" w:rsidR="00650C9F" w:rsidRDefault="00650C9F" w:rsidP="00650C9F">
      <w:pPr>
        <w:pStyle w:val="szdszveg"/>
        <w:ind w:firstLine="0"/>
      </w:pPr>
    </w:p>
    <w:p w14:paraId="42D86567" w14:textId="77777777" w:rsidR="00650C9F" w:rsidRDefault="00650C9F" w:rsidP="00650C9F">
      <w:pPr>
        <w:pStyle w:val="szdszveg"/>
        <w:ind w:firstLine="0"/>
      </w:pPr>
    </w:p>
    <w:p w14:paraId="7094E7C2" w14:textId="7A3E421C" w:rsidR="003156EC" w:rsidRPr="00650C9F" w:rsidRDefault="00501E3D" w:rsidP="00650C9F">
      <w:pPr>
        <w:pStyle w:val="szdszveg"/>
        <w:ind w:firstLine="0"/>
        <w:rPr>
          <w:b/>
          <w:bCs/>
          <w:sz w:val="36"/>
          <w:szCs w:val="28"/>
        </w:rPr>
      </w:pPr>
      <w:r w:rsidRPr="00650C9F">
        <w:rPr>
          <w:b/>
          <w:bCs/>
          <w:sz w:val="36"/>
          <w:szCs w:val="28"/>
        </w:rPr>
        <w:t>Előkészületek</w:t>
      </w:r>
    </w:p>
    <w:p w14:paraId="1ACF5C24" w14:textId="77777777" w:rsidR="00650C9F" w:rsidRPr="00650C9F" w:rsidRDefault="00650C9F" w:rsidP="00650C9F">
      <w:pPr>
        <w:pStyle w:val="szdszveg"/>
      </w:pPr>
    </w:p>
    <w:p w14:paraId="6F258978" w14:textId="7E206283" w:rsidR="00650C9F" w:rsidRPr="00071441" w:rsidRDefault="007E33CF" w:rsidP="00650C9F">
      <w:pPr>
        <w:spacing w:line="360" w:lineRule="auto"/>
        <w:ind w:firstLine="709"/>
        <w:jc w:val="both"/>
        <w:rPr>
          <w:szCs w:val="24"/>
        </w:rPr>
      </w:pPr>
      <w:r w:rsidRPr="00071441">
        <w:rPr>
          <w:szCs w:val="24"/>
        </w:rPr>
        <w:t>Első lépésként a GitHub fiókjainkat egyeztettük, ezt követően kiveséztük, hogy a kért feladatok közül, ki, miben mozog otthonosan.</w:t>
      </w:r>
    </w:p>
    <w:p w14:paraId="3F71ADAF" w14:textId="3B7049E1" w:rsidR="00650C9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Ezek alapján próbáltuk elosztani a feladatokat, a lehető leghatékonyabb módon.</w:t>
      </w:r>
    </w:p>
    <w:p w14:paraId="1705FA11" w14:textId="5DCF142E" w:rsidR="00650C9F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 xml:space="preserve">Megbeszéltük, hogy nagyjából ki, és mikor tudna foglalkozni az adott résszel. </w:t>
      </w:r>
    </w:p>
    <w:p w14:paraId="39DC3C58" w14:textId="174E4614" w:rsidR="00650C9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Nagyon törekedtünk arra, hogy a másik naprakész infókkal rendelkezzen arról, mégis hol tartunk összességében, ezzel elkerülve az ugyanazon fájlon való dolgozást és a hatalmas kódkavalkádot</w:t>
      </w:r>
      <w:r w:rsidR="00650C9F">
        <w:rPr>
          <w:szCs w:val="24"/>
        </w:rPr>
        <w:t>.</w:t>
      </w:r>
    </w:p>
    <w:p w14:paraId="6F4E66ED" w14:textId="77777777" w:rsidR="007E33C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 xml:space="preserve">Mindezek után el is kezdhettük a mi projektünket. </w:t>
      </w:r>
    </w:p>
    <w:p w14:paraId="625C4308" w14:textId="48125662" w:rsidR="007E33CF" w:rsidRDefault="007E33CF" w:rsidP="007E33CF">
      <w:pPr>
        <w:pStyle w:val="szdszveg"/>
      </w:pPr>
    </w:p>
    <w:p w14:paraId="61A5ACC9" w14:textId="09CBE736" w:rsidR="00430184" w:rsidRDefault="00430184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53E226A6" w14:textId="25F18D3E" w:rsidR="00D35F2D" w:rsidRDefault="00D35F2D">
      <w:pPr>
        <w:rPr>
          <w:rFonts w:eastAsia="Times New Roman" w:cs="Times New Roman"/>
          <w:color w:val="000000"/>
          <w:szCs w:val="24"/>
          <w:lang w:eastAsia="hu-HU"/>
        </w:rPr>
      </w:pPr>
      <w:r>
        <w:rPr>
          <w:rFonts w:cs="Times New Roman"/>
        </w:rPr>
        <w:br w:type="page"/>
      </w:r>
    </w:p>
    <w:p w14:paraId="3EC43C52" w14:textId="1A248D00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0741F0E6" w14:textId="77777777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1311E548" w14:textId="52A1776F" w:rsidR="00430184" w:rsidRDefault="00430184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 mappa és fájlszerkezet bemutatás</w:t>
      </w:r>
      <w:r w:rsidR="003F4849">
        <w:rPr>
          <w:rFonts w:ascii="Times New Roman" w:hAnsi="Times New Roman" w:cs="Times New Roman"/>
          <w:b/>
          <w:bCs/>
          <w:sz w:val="36"/>
          <w:szCs w:val="36"/>
        </w:rPr>
        <w:t xml:space="preserve">a 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név és funkció szerint </w:t>
      </w:r>
    </w:p>
    <w:p w14:paraId="6F6DB236" w14:textId="5E5AA5F2" w:rsid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</w:p>
    <w:p w14:paraId="569D1725" w14:textId="7BBC4455" w:rsid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28"/>
          <w:szCs w:val="28"/>
        </w:rPr>
      </w:pPr>
      <w:r w:rsidRPr="00D35F2D">
        <w:rPr>
          <w:rFonts w:ascii="Times New Roman" w:hAnsi="Times New Roman" w:cs="Times New Roman"/>
          <w:b/>
          <w:bCs/>
          <w:sz w:val="28"/>
          <w:szCs w:val="28"/>
        </w:rPr>
        <w:t>Java fájlok és annak szerkezete</w:t>
      </w:r>
    </w:p>
    <w:p w14:paraId="00967907" w14:textId="77777777" w:rsidR="00D35F2D" w:rsidRP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20"/>
          <w:szCs w:val="20"/>
        </w:rPr>
      </w:pPr>
    </w:p>
    <w:p w14:paraId="71618F3A" w14:textId="6B0B850C" w:rsidR="009906EB" w:rsidRDefault="00D35F2D" w:rsidP="009906EB">
      <w:pPr>
        <w:pStyle w:val="szdszakirodalom"/>
        <w:numPr>
          <w:ilvl w:val="0"/>
          <w:numId w:val="0"/>
        </w:numPr>
      </w:pPr>
      <w:r w:rsidRPr="00D35F2D">
        <w:rPr>
          <w:noProof/>
        </w:rPr>
        <w:drawing>
          <wp:inline distT="0" distB="0" distL="0" distR="0" wp14:anchorId="33FC1253" wp14:editId="6857C275">
            <wp:extent cx="3924640" cy="6142252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CCD" w14:textId="3BF63009" w:rsidR="009906EB" w:rsidRDefault="009906EB" w:rsidP="009906EB">
      <w:pPr>
        <w:pStyle w:val="szdszakirodalom"/>
        <w:numPr>
          <w:ilvl w:val="0"/>
          <w:numId w:val="0"/>
        </w:numPr>
      </w:pPr>
    </w:p>
    <w:p w14:paraId="6E9DA1C2" w14:textId="5B7A5BAE" w:rsidR="00D35F2D" w:rsidRDefault="00D35F2D">
      <w:r>
        <w:br w:type="page"/>
      </w:r>
    </w:p>
    <w:p w14:paraId="001C0E69" w14:textId="77777777" w:rsidR="009906EB" w:rsidRDefault="009906EB" w:rsidP="009906EB">
      <w:pPr>
        <w:pStyle w:val="szdszakirodalom"/>
        <w:numPr>
          <w:ilvl w:val="0"/>
          <w:numId w:val="0"/>
        </w:numPr>
      </w:pPr>
    </w:p>
    <w:p w14:paraId="0DF5D7D4" w14:textId="2B65A780" w:rsidR="009906EB" w:rsidRDefault="009906EB" w:rsidP="009906EB">
      <w:pPr>
        <w:pStyle w:val="szdszakirodalom"/>
        <w:numPr>
          <w:ilvl w:val="0"/>
          <w:numId w:val="0"/>
        </w:numPr>
      </w:pPr>
    </w:p>
    <w:p w14:paraId="3D9AF9D8" w14:textId="0A79C9DE" w:rsidR="00D35F2D" w:rsidRDefault="00D35F2D" w:rsidP="009906EB">
      <w:pPr>
        <w:pStyle w:val="szdszakirodalom"/>
        <w:numPr>
          <w:ilvl w:val="0"/>
          <w:numId w:val="0"/>
        </w:numPr>
        <w:rPr>
          <w:b/>
          <w:bCs/>
          <w:sz w:val="28"/>
          <w:szCs w:val="24"/>
        </w:rPr>
      </w:pPr>
      <w:r w:rsidRPr="00D35F2D">
        <w:rPr>
          <w:b/>
          <w:bCs/>
          <w:sz w:val="28"/>
          <w:szCs w:val="24"/>
        </w:rPr>
        <w:t xml:space="preserve">CSS, </w:t>
      </w:r>
      <w:r w:rsidR="00961144" w:rsidRPr="00D35F2D">
        <w:rPr>
          <w:b/>
          <w:bCs/>
          <w:sz w:val="28"/>
          <w:szCs w:val="24"/>
        </w:rPr>
        <w:t>HTML,</w:t>
      </w:r>
      <w:r w:rsidRPr="00D35F2D">
        <w:rPr>
          <w:b/>
          <w:bCs/>
          <w:sz w:val="28"/>
          <w:szCs w:val="24"/>
        </w:rPr>
        <w:t xml:space="preserve"> valamint a képek szerkezete</w:t>
      </w:r>
    </w:p>
    <w:p w14:paraId="45A8E73F" w14:textId="77777777" w:rsidR="00D35F2D" w:rsidRPr="00D35F2D" w:rsidRDefault="00D35F2D" w:rsidP="009906EB">
      <w:pPr>
        <w:pStyle w:val="szdszakirodalom"/>
        <w:numPr>
          <w:ilvl w:val="0"/>
          <w:numId w:val="0"/>
        </w:numPr>
        <w:rPr>
          <w:b/>
          <w:bCs/>
          <w:sz w:val="28"/>
          <w:szCs w:val="24"/>
        </w:rPr>
      </w:pPr>
    </w:p>
    <w:p w14:paraId="73D53332" w14:textId="7D420E34" w:rsidR="009906EB" w:rsidRDefault="00D35F2D" w:rsidP="009906EB">
      <w:pPr>
        <w:pStyle w:val="szdszakirodalom"/>
        <w:numPr>
          <w:ilvl w:val="0"/>
          <w:numId w:val="0"/>
        </w:numPr>
      </w:pPr>
      <w:r w:rsidRPr="00D35F2D">
        <w:rPr>
          <w:noProof/>
        </w:rPr>
        <w:drawing>
          <wp:inline distT="0" distB="0" distL="0" distR="0" wp14:anchorId="451D603F" wp14:editId="130220D7">
            <wp:extent cx="3947502" cy="649280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144">
        <w:t>s</w:t>
      </w:r>
    </w:p>
    <w:p w14:paraId="6304B09E" w14:textId="45F8828D" w:rsidR="009906EB" w:rsidRDefault="009906EB" w:rsidP="009906EB">
      <w:pPr>
        <w:pStyle w:val="szdszakirodalom"/>
        <w:numPr>
          <w:ilvl w:val="0"/>
          <w:numId w:val="0"/>
        </w:numPr>
      </w:pPr>
    </w:p>
    <w:p w14:paraId="58BA9B59" w14:textId="53B28450" w:rsidR="00D35F2D" w:rsidRDefault="00D35F2D">
      <w:r>
        <w:br w:type="page"/>
      </w:r>
    </w:p>
    <w:p w14:paraId="5EF0724F" w14:textId="3C1F1286" w:rsidR="00F70493" w:rsidRDefault="00F70493" w:rsidP="009906EB">
      <w:pPr>
        <w:pStyle w:val="szdszakirodalom"/>
        <w:numPr>
          <w:ilvl w:val="0"/>
          <w:numId w:val="0"/>
        </w:numPr>
      </w:pPr>
    </w:p>
    <w:p w14:paraId="0F1662A5" w14:textId="77777777" w:rsidR="00926551" w:rsidRDefault="00926551" w:rsidP="009906EB">
      <w:pPr>
        <w:pStyle w:val="szdszakirodalom"/>
        <w:numPr>
          <w:ilvl w:val="0"/>
          <w:numId w:val="0"/>
        </w:numPr>
      </w:pPr>
    </w:p>
    <w:p w14:paraId="45597242" w14:textId="36B5B924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  <w:sz w:val="36"/>
          <w:szCs w:val="32"/>
        </w:rPr>
      </w:pPr>
      <w:r>
        <w:rPr>
          <w:rFonts w:cs="Times New Roman"/>
          <w:b/>
          <w:bCs/>
          <w:sz w:val="36"/>
          <w:szCs w:val="32"/>
        </w:rPr>
        <w:t>A</w:t>
      </w:r>
      <w:r w:rsidRPr="009906EB">
        <w:rPr>
          <w:rFonts w:cs="Times New Roman"/>
          <w:b/>
          <w:bCs/>
          <w:sz w:val="36"/>
          <w:szCs w:val="32"/>
        </w:rPr>
        <w:t xml:space="preserve"> tesztelési terv és a tesztelés eredményei</w:t>
      </w:r>
    </w:p>
    <w:p w14:paraId="0B848F02" w14:textId="5798ED13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20CBCB85" w14:textId="581A45C4" w:rsidR="00961144" w:rsidRPr="009906EB" w:rsidRDefault="0096114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Az alábbi parancsokkal teszteltük a R</w:t>
      </w:r>
      <w:r w:rsidR="00926551">
        <w:rPr>
          <w:rFonts w:cs="Times New Roman"/>
          <w:b/>
          <w:bCs/>
        </w:rPr>
        <w:t>est</w:t>
      </w:r>
      <w:r>
        <w:rPr>
          <w:rFonts w:cs="Times New Roman"/>
          <w:b/>
          <w:bCs/>
        </w:rPr>
        <w:t>A</w:t>
      </w:r>
      <w:r w:rsidR="00926551">
        <w:rPr>
          <w:rFonts w:cs="Times New Roman"/>
          <w:b/>
          <w:bCs/>
        </w:rPr>
        <w:t>pi</w:t>
      </w:r>
      <w:r>
        <w:rPr>
          <w:rFonts w:cs="Times New Roman"/>
          <w:b/>
          <w:bCs/>
        </w:rPr>
        <w:t>-t</w:t>
      </w:r>
    </w:p>
    <w:p w14:paraId="75BA0BF7" w14:textId="6B26FFA2" w:rsidR="009906EB" w:rsidRPr="009906EB" w:rsidRDefault="0096114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961144">
        <w:rPr>
          <w:rFonts w:cs="Times New Roman"/>
          <w:b/>
          <w:bCs/>
        </w:rPr>
        <w:drawing>
          <wp:inline distT="0" distB="0" distL="0" distR="0" wp14:anchorId="5229CD6E" wp14:editId="49C2F760">
            <wp:extent cx="5579110" cy="807085"/>
            <wp:effectExtent l="0" t="0" r="254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1E61" w14:textId="43C1CBEF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7CB95CC6" w14:textId="79AAAD95" w:rsidR="002E11EF" w:rsidRDefault="002E11EF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Példa eredmények</w:t>
      </w:r>
    </w:p>
    <w:p w14:paraId="146FAF3A" w14:textId="68D2FDC0" w:rsidR="009906EB" w:rsidRDefault="00926551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926551">
        <w:rPr>
          <w:rFonts w:cs="Times New Roman"/>
          <w:b/>
          <w:bCs/>
        </w:rPr>
        <w:drawing>
          <wp:inline distT="0" distB="0" distL="0" distR="0" wp14:anchorId="2E98A14F" wp14:editId="343FF00D">
            <wp:extent cx="5579110" cy="2816225"/>
            <wp:effectExtent l="0" t="0" r="254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3703" w14:textId="015D963B" w:rsidR="009906EB" w:rsidRDefault="00926551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926551">
        <w:rPr>
          <w:rFonts w:cs="Times New Roman"/>
          <w:b/>
          <w:bCs/>
        </w:rPr>
        <w:drawing>
          <wp:inline distT="0" distB="0" distL="0" distR="0" wp14:anchorId="65DF3332" wp14:editId="3807356C">
            <wp:extent cx="5579110" cy="1130300"/>
            <wp:effectExtent l="0" t="0" r="2540" b="0"/>
            <wp:docPr id="7" name="Kép 7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elektronika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42FF" w14:textId="129B92E0" w:rsidR="009906EB" w:rsidRDefault="00926551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926551">
        <w:rPr>
          <w:rFonts w:cs="Times New Roman"/>
          <w:b/>
          <w:bCs/>
        </w:rPr>
        <w:drawing>
          <wp:inline distT="0" distB="0" distL="0" distR="0" wp14:anchorId="755E524B" wp14:editId="4D3317A6">
            <wp:extent cx="5579110" cy="1388745"/>
            <wp:effectExtent l="0" t="0" r="2540" b="190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597C" w14:textId="02278999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29D059F" w14:textId="36E960AD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22EAC88" w14:textId="77777777" w:rsidR="00861E2C" w:rsidRDefault="00861E2C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CB53CF0" w14:textId="1D6F27A6" w:rsidR="009906EB" w:rsidRPr="009906EB" w:rsidRDefault="009906EB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 w:rsidRPr="009906EB">
        <w:rPr>
          <w:rFonts w:ascii="Times New Roman" w:hAnsi="Times New Roman" w:cs="Times New Roman"/>
          <w:b/>
          <w:bCs/>
          <w:sz w:val="36"/>
          <w:szCs w:val="36"/>
        </w:rPr>
        <w:t>képernyőképek az alkalmazásról</w:t>
      </w:r>
    </w:p>
    <w:p w14:paraId="5ECF8EAF" w14:textId="21FEA51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0FDF03" w14:textId="33B30A08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Főoldal</w:t>
      </w:r>
    </w:p>
    <w:p w14:paraId="7694A573" w14:textId="2C9C1E93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7C4DC6F0" wp14:editId="7FC760C4">
            <wp:extent cx="5579110" cy="2789555"/>
            <wp:effectExtent l="0" t="0" r="254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292" w14:textId="3A23CB49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A3A7821" w14:textId="77777777" w:rsidR="00612FF4" w:rsidRDefault="00612FF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7DBE406" w14:textId="77777777" w:rsidR="00BB1F2A" w:rsidRDefault="00BB1F2A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68E81117" w14:textId="77777777" w:rsidR="00BB1F2A" w:rsidRDefault="00BB1F2A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2AB3E3B1" w14:textId="29C79691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Sütik oldal</w:t>
      </w:r>
    </w:p>
    <w:p w14:paraId="5AC711D2" w14:textId="65F0C29A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606682AF" wp14:editId="017ADD4B">
            <wp:extent cx="5579110" cy="2789555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1FFB" w14:textId="72295363" w:rsidR="001E3262" w:rsidRDefault="001E3262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1F61488F" w14:textId="77777777" w:rsidR="001E3262" w:rsidRDefault="001E3262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C9FE71C" w14:textId="77777777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211900" w14:textId="000FA3E9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Kapcsolat oldal</w:t>
      </w:r>
    </w:p>
    <w:p w14:paraId="730FC53C" w14:textId="6B37C1E0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5515970D" wp14:editId="2EC987DE">
            <wp:extent cx="5579110" cy="2802890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9B26" w14:textId="29E4861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EF8AE98" w14:textId="77777777" w:rsidR="00BB1F2A" w:rsidRDefault="00BB1F2A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247D011" w14:textId="16AD71C1" w:rsidR="009906EB" w:rsidRDefault="00612FF4" w:rsidP="00612FF4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Regisztrációs oldal</w:t>
      </w:r>
    </w:p>
    <w:p w14:paraId="16F1B4D5" w14:textId="43C81EB4" w:rsidR="00612FF4" w:rsidRDefault="00612FF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612FF4">
        <w:rPr>
          <w:rFonts w:cs="Times New Roman"/>
          <w:b/>
          <w:bCs/>
          <w:noProof/>
        </w:rPr>
        <w:drawing>
          <wp:inline distT="0" distB="0" distL="0" distR="0" wp14:anchorId="6F4EA871" wp14:editId="08D0A5FF">
            <wp:extent cx="5579110" cy="2795270"/>
            <wp:effectExtent l="0" t="0" r="254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2D57" w14:textId="5A246B46" w:rsidR="001E3262" w:rsidRDefault="001E3262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42344242" w14:textId="77777777" w:rsidR="001E3262" w:rsidRDefault="001E3262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214CC0C" w14:textId="7F6D6290" w:rsidR="009906EB" w:rsidRDefault="00FA3B5C" w:rsidP="00FA3B5C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Belépés oldal</w:t>
      </w:r>
    </w:p>
    <w:p w14:paraId="47A58DA2" w14:textId="7912FD10" w:rsidR="009906EB" w:rsidRDefault="00FA3B5C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FA3B5C">
        <w:rPr>
          <w:rFonts w:cs="Times New Roman"/>
          <w:b/>
          <w:bCs/>
          <w:noProof/>
        </w:rPr>
        <w:drawing>
          <wp:inline distT="0" distB="0" distL="0" distR="0" wp14:anchorId="6883589A" wp14:editId="5E8A6C66">
            <wp:extent cx="5579110" cy="278638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695" w14:textId="6C8A69A7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5040DAD" w14:textId="77777777" w:rsidR="001E3262" w:rsidRDefault="001E3262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6806F006" w14:textId="5A8FCF0D" w:rsidR="001E3262" w:rsidRDefault="0029166B" w:rsidP="001E3262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Üzenetek oldal (Csak admin jogosultságú felhasználó látja)</w:t>
      </w:r>
    </w:p>
    <w:p w14:paraId="5A070328" w14:textId="77777777" w:rsidR="001E3262" w:rsidRDefault="001E3262" w:rsidP="001E3262">
      <w:pPr>
        <w:rPr>
          <w:rFonts w:cs="Times New Roman"/>
          <w:b/>
          <w:bCs/>
        </w:rPr>
      </w:pPr>
    </w:p>
    <w:p w14:paraId="03937377" w14:textId="68470CF3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 w:rsidRPr="0029166B">
        <w:rPr>
          <w:rFonts w:cs="Times New Roman"/>
          <w:b/>
          <w:bCs/>
          <w:noProof/>
        </w:rPr>
        <w:drawing>
          <wp:inline distT="0" distB="0" distL="0" distR="0" wp14:anchorId="54FE3410" wp14:editId="2FBC5CF6">
            <wp:extent cx="5579110" cy="2798445"/>
            <wp:effectExtent l="0" t="0" r="2540" b="1905"/>
            <wp:docPr id="12" name="Kép 1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057" w14:textId="435A31A9" w:rsidR="00D37A97" w:rsidRDefault="00D37A97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762FF5E2" w14:textId="7777777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2038476A" w14:textId="7777777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3F46F184" w14:textId="33DEABF1" w:rsidR="009906EB" w:rsidRPr="009906EB" w:rsidRDefault="00D9061B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>otenciális fejlesztési lehetőség</w:t>
      </w:r>
      <w:r>
        <w:rPr>
          <w:rFonts w:ascii="Times New Roman" w:hAnsi="Times New Roman" w:cs="Times New Roman"/>
          <w:b/>
          <w:bCs/>
          <w:sz w:val="36"/>
          <w:szCs w:val="36"/>
        </w:rPr>
        <w:t>ek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3A45529" w14:textId="15269592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444C867" w14:textId="48568B2E" w:rsidR="009906EB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Új/más dizájn</w:t>
      </w:r>
    </w:p>
    <w:p w14:paraId="3B2636E2" w14:textId="3CE5CBB5" w:rsidR="0069720F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Szervezoldali validáció</w:t>
      </w:r>
    </w:p>
    <w:p w14:paraId="26D42798" w14:textId="41A2CADB" w:rsidR="009906EB" w:rsidRPr="0069720F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Dinamikusabb web</w:t>
      </w:r>
    </w:p>
    <w:p w14:paraId="7569E275" w14:textId="7A2197B0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252A347" w14:textId="6DFAB4BF" w:rsidR="009906EB" w:rsidRPr="009906EB" w:rsidRDefault="009906EB" w:rsidP="009906EB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9906EB">
        <w:rPr>
          <w:rFonts w:ascii="Times New Roman" w:hAnsi="Times New Roman" w:cs="Times New Roman"/>
          <w:b/>
          <w:bCs/>
          <w:sz w:val="36"/>
          <w:szCs w:val="36"/>
        </w:rPr>
        <w:t>használt külső állományok/keretrendszerek/sablonok</w:t>
      </w:r>
    </w:p>
    <w:p w14:paraId="75C53E6F" w14:textId="0E95F7AF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EC5B089" w14:textId="70192F40" w:rsidR="00213E23" w:rsidRPr="009906EB" w:rsidRDefault="00213E23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A gyakorlaton vett anyagokból használtunk fel néhány sablont.</w:t>
      </w:r>
    </w:p>
    <w:sectPr w:rsidR="00213E23" w:rsidRPr="009906EB" w:rsidSect="009906EB">
      <w:headerReference w:type="default" r:id="rId21"/>
      <w:footerReference w:type="default" r:id="rId22"/>
      <w:footerReference w:type="first" r:id="rId23"/>
      <w:pgSz w:w="11906" w:h="16838" w:code="9"/>
      <w:pgMar w:top="1418" w:right="1418" w:bottom="1418" w:left="1418" w:header="709" w:footer="709" w:gutter="284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F0DC" w14:textId="77777777" w:rsidR="00621E19" w:rsidRDefault="00621E19" w:rsidP="00402F50">
      <w:r>
        <w:separator/>
      </w:r>
    </w:p>
  </w:endnote>
  <w:endnote w:type="continuationSeparator" w:id="0">
    <w:p w14:paraId="4E51EC1C" w14:textId="77777777" w:rsidR="00621E19" w:rsidRDefault="00621E19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0185342"/>
      <w:docPartObj>
        <w:docPartGallery w:val="Page Numbers (Bottom of Page)"/>
        <w:docPartUnique/>
      </w:docPartObj>
    </w:sdtPr>
    <w:sdtContent>
      <w:p w14:paraId="2A86466D" w14:textId="71CCB5A3" w:rsidR="005F0CEA" w:rsidRDefault="005F0CE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861E85" w14:textId="03A952C3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128F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1604E" w14:textId="77777777" w:rsidR="00621E19" w:rsidRDefault="00621E19" w:rsidP="00402F50">
      <w:r>
        <w:separator/>
      </w:r>
    </w:p>
  </w:footnote>
  <w:footnote w:type="continuationSeparator" w:id="0">
    <w:p w14:paraId="0E56D6FE" w14:textId="77777777" w:rsidR="00621E19" w:rsidRDefault="00621E19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822BD" w14:textId="5ACF98CD" w:rsidR="009906EB" w:rsidRDefault="009906EB">
    <w:pPr>
      <w:pStyle w:val="lfej"/>
    </w:pPr>
    <w:r>
      <w:t>Neumann János Egyetem</w:t>
    </w:r>
  </w:p>
  <w:p w14:paraId="6925CB65" w14:textId="498FE81A" w:rsidR="009906EB" w:rsidRDefault="009906EB">
    <w:pPr>
      <w:pStyle w:val="lfej"/>
    </w:pPr>
    <w:r>
      <w:t xml:space="preserve">Gyakorlatvezető: </w:t>
    </w:r>
    <w:proofErr w:type="spellStart"/>
    <w:r>
      <w:t>Subecz</w:t>
    </w:r>
    <w:proofErr w:type="spellEnd"/>
    <w:r>
      <w:t xml:space="preserve"> Zoltán</w:t>
    </w:r>
  </w:p>
  <w:p w14:paraId="1448D7EA" w14:textId="621911CD" w:rsidR="009906EB" w:rsidRDefault="009906EB">
    <w:pPr>
      <w:pStyle w:val="lfej"/>
    </w:pPr>
    <w:proofErr w:type="spellStart"/>
    <w:r>
      <w:t>Készitette</w:t>
    </w:r>
    <w:proofErr w:type="spellEnd"/>
    <w:r>
      <w:t xml:space="preserve">: Balázs </w:t>
    </w:r>
    <w:r w:rsidR="00B931E9">
      <w:t>M</w:t>
    </w:r>
    <w:r>
      <w:t>árk (</w:t>
    </w:r>
    <w:r w:rsidR="001C5C33">
      <w:t>UFUB6W</w:t>
    </w:r>
    <w:r>
      <w:t>) és Engler Dániel (IWFWKO)</w:t>
    </w:r>
  </w:p>
  <w:p w14:paraId="4DAD59FC" w14:textId="121AC299" w:rsidR="009906EB" w:rsidRDefault="009906EB">
    <w:pPr>
      <w:pStyle w:val="lfej"/>
    </w:pPr>
    <w:r>
      <w:t>Beadás Dátuma: 2022.11.29.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4754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03E58"/>
    <w:multiLevelType w:val="hybridMultilevel"/>
    <w:tmpl w:val="DC16F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E167B"/>
    <w:multiLevelType w:val="hybridMultilevel"/>
    <w:tmpl w:val="4CDCE3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154962">
    <w:abstractNumId w:val="2"/>
  </w:num>
  <w:num w:numId="2" w16cid:durableId="597374403">
    <w:abstractNumId w:val="4"/>
  </w:num>
  <w:num w:numId="3" w16cid:durableId="287319718">
    <w:abstractNumId w:val="1"/>
  </w:num>
  <w:num w:numId="4" w16cid:durableId="677541990">
    <w:abstractNumId w:val="2"/>
    <w:lvlOverride w:ilvl="0">
      <w:startOverride w:val="1"/>
    </w:lvlOverride>
  </w:num>
  <w:num w:numId="5" w16cid:durableId="90979622">
    <w:abstractNumId w:val="3"/>
  </w:num>
  <w:num w:numId="6" w16cid:durableId="227763396">
    <w:abstractNumId w:val="2"/>
    <w:lvlOverride w:ilvl="0">
      <w:startOverride w:val="1"/>
    </w:lvlOverride>
  </w:num>
  <w:num w:numId="7" w16cid:durableId="1936592837">
    <w:abstractNumId w:val="0"/>
  </w:num>
  <w:num w:numId="8" w16cid:durableId="935139400">
    <w:abstractNumId w:val="0"/>
    <w:lvlOverride w:ilvl="0">
      <w:startOverride w:val="1"/>
    </w:lvlOverride>
  </w:num>
  <w:num w:numId="9" w16cid:durableId="1474133719">
    <w:abstractNumId w:val="2"/>
    <w:lvlOverride w:ilvl="0">
      <w:startOverride w:val="1"/>
    </w:lvlOverride>
  </w:num>
  <w:num w:numId="10" w16cid:durableId="216670754">
    <w:abstractNumId w:val="4"/>
    <w:lvlOverride w:ilvl="0">
      <w:startOverride w:val="1"/>
    </w:lvlOverride>
  </w:num>
  <w:num w:numId="11" w16cid:durableId="1576478559">
    <w:abstractNumId w:val="4"/>
    <w:lvlOverride w:ilvl="0">
      <w:startOverride w:val="1"/>
    </w:lvlOverride>
  </w:num>
  <w:num w:numId="12" w16cid:durableId="1203011313">
    <w:abstractNumId w:val="4"/>
    <w:lvlOverride w:ilvl="0">
      <w:startOverride w:val="1"/>
    </w:lvlOverride>
  </w:num>
  <w:num w:numId="13" w16cid:durableId="213322185">
    <w:abstractNumId w:val="4"/>
    <w:lvlOverride w:ilvl="0">
      <w:startOverride w:val="1"/>
    </w:lvlOverride>
  </w:num>
  <w:num w:numId="14" w16cid:durableId="1038581254">
    <w:abstractNumId w:val="4"/>
    <w:lvlOverride w:ilvl="0">
      <w:startOverride w:val="1"/>
    </w:lvlOverride>
  </w:num>
  <w:num w:numId="15" w16cid:durableId="1084103854">
    <w:abstractNumId w:val="6"/>
  </w:num>
  <w:num w:numId="16" w16cid:durableId="6317110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7B"/>
    <w:rsid w:val="000133F5"/>
    <w:rsid w:val="0001538C"/>
    <w:rsid w:val="0003142F"/>
    <w:rsid w:val="00056DF2"/>
    <w:rsid w:val="000638B8"/>
    <w:rsid w:val="00074E1D"/>
    <w:rsid w:val="00087FEF"/>
    <w:rsid w:val="0009264C"/>
    <w:rsid w:val="000A13A3"/>
    <w:rsid w:val="000B54A5"/>
    <w:rsid w:val="000B59BE"/>
    <w:rsid w:val="000C631F"/>
    <w:rsid w:val="000C7BCF"/>
    <w:rsid w:val="0010025D"/>
    <w:rsid w:val="00113495"/>
    <w:rsid w:val="0012355E"/>
    <w:rsid w:val="00127840"/>
    <w:rsid w:val="0014159C"/>
    <w:rsid w:val="001426D1"/>
    <w:rsid w:val="00147174"/>
    <w:rsid w:val="00164C5D"/>
    <w:rsid w:val="001A19FD"/>
    <w:rsid w:val="001C4188"/>
    <w:rsid w:val="001C5C33"/>
    <w:rsid w:val="001C6720"/>
    <w:rsid w:val="001E3262"/>
    <w:rsid w:val="00203A33"/>
    <w:rsid w:val="0021040A"/>
    <w:rsid w:val="00213E23"/>
    <w:rsid w:val="0022549B"/>
    <w:rsid w:val="00267D3B"/>
    <w:rsid w:val="00274CC3"/>
    <w:rsid w:val="0029166B"/>
    <w:rsid w:val="002B2134"/>
    <w:rsid w:val="002E11EF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D0D"/>
    <w:rsid w:val="00386808"/>
    <w:rsid w:val="00393684"/>
    <w:rsid w:val="003A243D"/>
    <w:rsid w:val="003B125B"/>
    <w:rsid w:val="003B1866"/>
    <w:rsid w:val="003F4849"/>
    <w:rsid w:val="00402F50"/>
    <w:rsid w:val="00405EB7"/>
    <w:rsid w:val="0040660C"/>
    <w:rsid w:val="004116B9"/>
    <w:rsid w:val="004171E1"/>
    <w:rsid w:val="00430184"/>
    <w:rsid w:val="00445A1E"/>
    <w:rsid w:val="00456768"/>
    <w:rsid w:val="004731DB"/>
    <w:rsid w:val="00473888"/>
    <w:rsid w:val="004914CD"/>
    <w:rsid w:val="00494EA7"/>
    <w:rsid w:val="004C7BE7"/>
    <w:rsid w:val="004D5CBE"/>
    <w:rsid w:val="00501417"/>
    <w:rsid w:val="00501E3D"/>
    <w:rsid w:val="005148DB"/>
    <w:rsid w:val="00533EAC"/>
    <w:rsid w:val="00534E32"/>
    <w:rsid w:val="00537E8D"/>
    <w:rsid w:val="00556B13"/>
    <w:rsid w:val="005841D2"/>
    <w:rsid w:val="00585E6F"/>
    <w:rsid w:val="005A604D"/>
    <w:rsid w:val="005C054C"/>
    <w:rsid w:val="005D62D9"/>
    <w:rsid w:val="005F0796"/>
    <w:rsid w:val="005F0CEA"/>
    <w:rsid w:val="00612FF4"/>
    <w:rsid w:val="0061407E"/>
    <w:rsid w:val="00621E19"/>
    <w:rsid w:val="0063280A"/>
    <w:rsid w:val="006401F4"/>
    <w:rsid w:val="00650C9F"/>
    <w:rsid w:val="00671C7B"/>
    <w:rsid w:val="00680CD7"/>
    <w:rsid w:val="00681B86"/>
    <w:rsid w:val="00691822"/>
    <w:rsid w:val="00693FD2"/>
    <w:rsid w:val="0069720F"/>
    <w:rsid w:val="006A4F4E"/>
    <w:rsid w:val="006B52C9"/>
    <w:rsid w:val="006F230B"/>
    <w:rsid w:val="0076749E"/>
    <w:rsid w:val="007852A5"/>
    <w:rsid w:val="007A2D09"/>
    <w:rsid w:val="007D032D"/>
    <w:rsid w:val="007E33CF"/>
    <w:rsid w:val="007E4513"/>
    <w:rsid w:val="007E7D34"/>
    <w:rsid w:val="007F3056"/>
    <w:rsid w:val="00824167"/>
    <w:rsid w:val="0083011F"/>
    <w:rsid w:val="00842494"/>
    <w:rsid w:val="00845126"/>
    <w:rsid w:val="008608FA"/>
    <w:rsid w:val="008616F8"/>
    <w:rsid w:val="00861E2C"/>
    <w:rsid w:val="0088435B"/>
    <w:rsid w:val="008973E3"/>
    <w:rsid w:val="008C3D48"/>
    <w:rsid w:val="008E2628"/>
    <w:rsid w:val="008F3970"/>
    <w:rsid w:val="008F473A"/>
    <w:rsid w:val="00926551"/>
    <w:rsid w:val="00926629"/>
    <w:rsid w:val="00937B7E"/>
    <w:rsid w:val="0094077D"/>
    <w:rsid w:val="00950F31"/>
    <w:rsid w:val="00954972"/>
    <w:rsid w:val="00954F25"/>
    <w:rsid w:val="00960688"/>
    <w:rsid w:val="00961144"/>
    <w:rsid w:val="00962A45"/>
    <w:rsid w:val="009906EB"/>
    <w:rsid w:val="009B5D79"/>
    <w:rsid w:val="009F508B"/>
    <w:rsid w:val="009F5597"/>
    <w:rsid w:val="00A0050F"/>
    <w:rsid w:val="00A03A72"/>
    <w:rsid w:val="00A054D0"/>
    <w:rsid w:val="00A1226E"/>
    <w:rsid w:val="00A12C1B"/>
    <w:rsid w:val="00A31759"/>
    <w:rsid w:val="00A31C6D"/>
    <w:rsid w:val="00A33C17"/>
    <w:rsid w:val="00A6121C"/>
    <w:rsid w:val="00A6211D"/>
    <w:rsid w:val="00A72F2E"/>
    <w:rsid w:val="00A75FC3"/>
    <w:rsid w:val="00A90050"/>
    <w:rsid w:val="00AC247F"/>
    <w:rsid w:val="00AC651D"/>
    <w:rsid w:val="00AD77F8"/>
    <w:rsid w:val="00AE0F4B"/>
    <w:rsid w:val="00AF414C"/>
    <w:rsid w:val="00B02692"/>
    <w:rsid w:val="00B1628F"/>
    <w:rsid w:val="00B2740D"/>
    <w:rsid w:val="00B52BCC"/>
    <w:rsid w:val="00B86236"/>
    <w:rsid w:val="00B931E9"/>
    <w:rsid w:val="00BA153E"/>
    <w:rsid w:val="00BB1F2A"/>
    <w:rsid w:val="00BD7615"/>
    <w:rsid w:val="00BF10E4"/>
    <w:rsid w:val="00C041FB"/>
    <w:rsid w:val="00C15EB7"/>
    <w:rsid w:val="00C42628"/>
    <w:rsid w:val="00C47342"/>
    <w:rsid w:val="00C56E0B"/>
    <w:rsid w:val="00C8527B"/>
    <w:rsid w:val="00CB543B"/>
    <w:rsid w:val="00CD37BA"/>
    <w:rsid w:val="00CE463A"/>
    <w:rsid w:val="00D142C3"/>
    <w:rsid w:val="00D2466E"/>
    <w:rsid w:val="00D26B5E"/>
    <w:rsid w:val="00D35F2D"/>
    <w:rsid w:val="00D37A97"/>
    <w:rsid w:val="00D62D1C"/>
    <w:rsid w:val="00D9061B"/>
    <w:rsid w:val="00DA7F31"/>
    <w:rsid w:val="00DB12A0"/>
    <w:rsid w:val="00DB3037"/>
    <w:rsid w:val="00DB720A"/>
    <w:rsid w:val="00DC0199"/>
    <w:rsid w:val="00DD6474"/>
    <w:rsid w:val="00DF75A4"/>
    <w:rsid w:val="00E22554"/>
    <w:rsid w:val="00E3627F"/>
    <w:rsid w:val="00E441EF"/>
    <w:rsid w:val="00E444DB"/>
    <w:rsid w:val="00E673D8"/>
    <w:rsid w:val="00E72AE8"/>
    <w:rsid w:val="00E739BF"/>
    <w:rsid w:val="00EA130B"/>
    <w:rsid w:val="00EA5D04"/>
    <w:rsid w:val="00EF0431"/>
    <w:rsid w:val="00EF77FA"/>
    <w:rsid w:val="00EF7F14"/>
    <w:rsid w:val="00F01BCD"/>
    <w:rsid w:val="00F15460"/>
    <w:rsid w:val="00F225E4"/>
    <w:rsid w:val="00F31089"/>
    <w:rsid w:val="00F37E77"/>
    <w:rsid w:val="00F509ED"/>
    <w:rsid w:val="00F57F44"/>
    <w:rsid w:val="00F61E05"/>
    <w:rsid w:val="00F7043C"/>
    <w:rsid w:val="00F70493"/>
    <w:rsid w:val="00F802FB"/>
    <w:rsid w:val="00F909C9"/>
    <w:rsid w:val="00F94734"/>
    <w:rsid w:val="00FA3B5C"/>
    <w:rsid w:val="00FA7DD9"/>
    <w:rsid w:val="00FE1039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A538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7A2D09"/>
    <w:pPr>
      <w:ind w:left="216"/>
    </w:pPr>
    <w:rPr>
      <w:rFonts w:cs="Times New Roman"/>
      <w:smallCaps/>
      <w:sz w:val="22"/>
    </w:rPr>
  </w:style>
  <w:style w:type="paragraph" w:styleId="TJ1">
    <w:name w:val="toc 1"/>
    <w:basedOn w:val="Norml"/>
    <w:next w:val="Norml"/>
    <w:autoRedefine/>
    <w:uiPriority w:val="39"/>
    <w:unhideWhenUsed/>
    <w:qFormat/>
    <w:rsid w:val="007E33C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Alcm">
    <w:name w:val="Subtitle"/>
    <w:basedOn w:val="Norml"/>
    <w:link w:val="AlcmChar"/>
    <w:uiPriority w:val="3"/>
    <w:unhideWhenUsed/>
    <w:qFormat/>
    <w:rsid w:val="00A31C6D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A31C6D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styleId="Nincstrkz">
    <w:name w:val="No Spacing"/>
    <w:link w:val="NincstrkzChar"/>
    <w:uiPriority w:val="1"/>
    <w:qFormat/>
    <w:rsid w:val="009F508B"/>
    <w:rPr>
      <w:rFonts w:asciiTheme="minorHAnsi" w:eastAsiaTheme="minorEastAsia" w:hAnsiTheme="minorHAnsi" w:cstheme="minorBidi"/>
      <w:sz w:val="22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F508B"/>
    <w:rPr>
      <w:rFonts w:asciiTheme="minorHAnsi" w:eastAsiaTheme="minorEastAsia" w:hAnsiTheme="minorHAnsi" w:cstheme="minorBidi"/>
      <w:sz w:val="22"/>
      <w:lang w:eastAsia="hu-HU"/>
    </w:rPr>
  </w:style>
  <w:style w:type="paragraph" w:customStyle="1" w:styleId="Kapcsolatiadatok">
    <w:name w:val="Kapcsolati adatok"/>
    <w:basedOn w:val="Norml"/>
    <w:uiPriority w:val="4"/>
    <w:qFormat/>
    <w:rsid w:val="0012355E"/>
    <w:pPr>
      <w:spacing w:line="264" w:lineRule="auto"/>
      <w:jc w:val="center"/>
    </w:pPr>
    <w:rPr>
      <w:rFonts w:asciiTheme="minorHAnsi" w:hAnsiTheme="minorHAnsi"/>
      <w:color w:val="595959" w:themeColor="text1" w:themeTint="A6"/>
      <w:sz w:val="22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12355E"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12355E"/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paragraph" w:customStyle="1" w:styleId="Default">
    <w:name w:val="Default"/>
    <w:rsid w:val="00430184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EC1C9B-8723-4AC7-ACE8-8ED6C52C2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92</TotalTime>
  <Pages>10</Pages>
  <Words>297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Cukrászda</dc:title>
  <dc:subject>JAVA ALKALMAZÁSOK GYAKORLAT</dc:subject>
  <dc:creator>dsf</dc:creator>
  <cp:lastModifiedBy>Dániel Engler</cp:lastModifiedBy>
  <cp:revision>37</cp:revision>
  <dcterms:created xsi:type="dcterms:W3CDTF">2022-11-28T12:54:00Z</dcterms:created>
  <dcterms:modified xsi:type="dcterms:W3CDTF">2022-11-30T22:08:00Z</dcterms:modified>
</cp:coreProperties>
</file>