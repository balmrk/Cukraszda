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b/>
          <w:bCs/>
          <w:caps/>
          <w:color w:val="auto"/>
          <w:kern w:val="0"/>
          <w:sz w:val="24"/>
          <w:szCs w:val="20"/>
          <w:lang w:val="hu-HU"/>
        </w:rPr>
        <w:id w:val="128912982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0"/>
        </w:rPr>
      </w:sdtEndPr>
      <w:sdtContent>
        <w:p w14:paraId="0C04EFA3" w14:textId="77777777" w:rsidR="0012355E" w:rsidRDefault="0012355E" w:rsidP="0012355E">
          <w:pPr>
            <w:pStyle w:val="Cm"/>
          </w:pPr>
        </w:p>
        <w:p w14:paraId="62A4DD37" w14:textId="77777777" w:rsidR="0012355E" w:rsidRDefault="0012355E" w:rsidP="0012355E">
          <w:pPr>
            <w:pStyle w:val="Cm"/>
          </w:pPr>
        </w:p>
        <w:p w14:paraId="26520AFB" w14:textId="77777777" w:rsidR="0012355E" w:rsidRDefault="0012355E" w:rsidP="0012355E">
          <w:pPr>
            <w:pStyle w:val="Cm"/>
          </w:pPr>
        </w:p>
        <w:p w14:paraId="15F8C274" w14:textId="77777777" w:rsidR="0012355E" w:rsidRDefault="0012355E" w:rsidP="0012355E">
          <w:pPr>
            <w:pStyle w:val="Cm"/>
          </w:pPr>
        </w:p>
        <w:p w14:paraId="115016DC" w14:textId="77777777" w:rsidR="0012355E" w:rsidRDefault="0012355E" w:rsidP="0012355E">
          <w:pPr>
            <w:pStyle w:val="Cm"/>
          </w:pPr>
        </w:p>
        <w:p w14:paraId="63FDF92F" w14:textId="77777777" w:rsidR="0012355E" w:rsidRDefault="0012355E" w:rsidP="0012355E">
          <w:pPr>
            <w:pStyle w:val="Cm"/>
          </w:pPr>
        </w:p>
        <w:p w14:paraId="52CBFF31" w14:textId="214D7856" w:rsidR="0012355E" w:rsidRPr="00001EC4" w:rsidRDefault="0012355E" w:rsidP="0012355E">
          <w:pPr>
            <w:pStyle w:val="Cm"/>
            <w:rPr>
              <w:sz w:val="128"/>
              <w:szCs w:val="128"/>
              <w:lang w:val="hu-HU"/>
            </w:rPr>
          </w:pPr>
          <w:r w:rsidRPr="007F2AB3">
            <w:rPr>
              <w:noProof/>
              <w:lang w:val="hu-HU"/>
            </w:rPr>
            <w:drawing>
              <wp:anchor distT="0" distB="0" distL="114300" distR="114300" simplePos="0" relativeHeight="251659264" behindDoc="0" locked="0" layoutInCell="1" allowOverlap="1" wp14:anchorId="10D7555F" wp14:editId="2F6365D4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808400" cy="792000"/>
                <wp:effectExtent l="0" t="0" r="2540" b="8255"/>
                <wp:wrapNone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08400" cy="79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001EC4">
            <w:rPr>
              <w:sz w:val="128"/>
              <w:szCs w:val="128"/>
              <w:lang w:val="hu-HU"/>
            </w:rPr>
            <w:t>Cukrászda</w:t>
          </w:r>
        </w:p>
        <w:p w14:paraId="7709CA26" w14:textId="77777777" w:rsidR="0012355E" w:rsidRDefault="0012355E" w:rsidP="0012355E">
          <w:pPr>
            <w:pStyle w:val="Alcm"/>
            <w:rPr>
              <w:lang w:val="hu-HU"/>
            </w:rPr>
          </w:pPr>
        </w:p>
        <w:p w14:paraId="4D9CFB5B" w14:textId="77777777" w:rsidR="0012355E" w:rsidRPr="00001EC4" w:rsidRDefault="0012355E" w:rsidP="0012355E">
          <w:pPr>
            <w:pStyle w:val="Alcm"/>
            <w:rPr>
              <w:sz w:val="36"/>
              <w:szCs w:val="32"/>
              <w:lang w:val="hu-HU"/>
            </w:rPr>
          </w:pPr>
          <w:r w:rsidRPr="00001EC4">
            <w:rPr>
              <w:sz w:val="36"/>
              <w:szCs w:val="32"/>
              <w:lang w:val="hu-HU"/>
            </w:rPr>
            <w:t>Java alkalmazások gyakorlat</w:t>
          </w:r>
        </w:p>
        <w:p w14:paraId="1A63AD1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7CF46627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46FFF0B6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63C24A6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2FAD853F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2EDD9954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6500462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46C4E769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AEE8FBF" w14:textId="77777777" w:rsidR="0012355E" w:rsidRDefault="0012355E" w:rsidP="0012355E">
          <w:pPr>
            <w:pStyle w:val="Kapcsolatiadatok"/>
            <w:jc w:val="left"/>
            <w:rPr>
              <w:lang w:val="hu-HU"/>
            </w:rPr>
          </w:pPr>
        </w:p>
        <w:p w14:paraId="7D0D5BBD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4855B33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0B08589F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5A3C7BDD" w14:textId="77777777" w:rsidR="0012355E" w:rsidRDefault="0012355E" w:rsidP="0012355E">
          <w:pPr>
            <w:pStyle w:val="Kapcsolatiadatok"/>
            <w:rPr>
              <w:lang w:val="hu-HU"/>
            </w:rPr>
          </w:pPr>
        </w:p>
        <w:p w14:paraId="5D68BEA6" w14:textId="77777777" w:rsidR="0012355E" w:rsidRDefault="0012355E" w:rsidP="0012355E">
          <w:pPr>
            <w:pStyle w:val="Kapcsolatiadatok"/>
            <w:jc w:val="left"/>
            <w:rPr>
              <w:lang w:val="hu-HU"/>
            </w:rPr>
          </w:pPr>
        </w:p>
        <w:p w14:paraId="1666DFB1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/>
            </w:rPr>
          </w:pPr>
          <w:r w:rsidRPr="00001EC4">
            <w:rPr>
              <w:sz w:val="28"/>
              <w:szCs w:val="28"/>
              <w:lang w:val="hu-HU"/>
            </w:rPr>
            <w:t>Balázs Márk</w:t>
          </w:r>
          <w:r w:rsidRPr="00001EC4">
            <w:rPr>
              <w:sz w:val="28"/>
              <w:szCs w:val="28"/>
              <w:lang w:val="hu-HU" w:bidi="hu"/>
            </w:rPr>
            <w:t xml:space="preserve"> | </w:t>
          </w:r>
          <w:r w:rsidRPr="00001EC4">
            <w:rPr>
              <w:sz w:val="28"/>
              <w:szCs w:val="28"/>
              <w:lang w:val="hu-HU"/>
            </w:rPr>
            <w:t>Mérnökinformatikus hallgató</w:t>
          </w:r>
        </w:p>
        <w:p w14:paraId="03A046AC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/>
            </w:rPr>
          </w:pPr>
        </w:p>
        <w:p w14:paraId="36C3DEE5" w14:textId="77777777" w:rsidR="0012355E" w:rsidRPr="00001EC4" w:rsidRDefault="0012355E" w:rsidP="0012355E">
          <w:pPr>
            <w:pStyle w:val="Kapcsolatiadatok"/>
            <w:rPr>
              <w:sz w:val="28"/>
              <w:szCs w:val="28"/>
              <w:lang w:val="hu-HU" w:bidi="hu"/>
            </w:rPr>
          </w:pPr>
          <w:r w:rsidRPr="00001EC4">
            <w:rPr>
              <w:sz w:val="28"/>
              <w:szCs w:val="28"/>
              <w:lang w:val="hu-HU"/>
            </w:rPr>
            <w:t>Engler Dániel</w:t>
          </w:r>
          <w:r w:rsidRPr="00001EC4">
            <w:rPr>
              <w:sz w:val="28"/>
              <w:szCs w:val="28"/>
              <w:lang w:val="hu-HU" w:bidi="hu"/>
            </w:rPr>
            <w:t xml:space="preserve"> | </w:t>
          </w:r>
          <w:r w:rsidRPr="00001EC4">
            <w:rPr>
              <w:sz w:val="28"/>
              <w:szCs w:val="28"/>
              <w:lang w:val="hu-HU"/>
            </w:rPr>
            <w:t>Mérnökinformatikus hallgató</w:t>
          </w:r>
        </w:p>
        <w:p w14:paraId="134AC9B1" w14:textId="77777777" w:rsidR="0012355E" w:rsidRPr="00001EC4" w:rsidRDefault="0012355E" w:rsidP="0012355E">
          <w:pPr>
            <w:pStyle w:val="Kapcsolatiadatok"/>
            <w:jc w:val="left"/>
            <w:rPr>
              <w:sz w:val="28"/>
              <w:szCs w:val="28"/>
              <w:lang w:val="hu-HU" w:bidi="hu"/>
            </w:rPr>
          </w:pPr>
        </w:p>
        <w:p w14:paraId="37283E41" w14:textId="77777777" w:rsidR="0012355E" w:rsidRPr="00001EC4" w:rsidRDefault="0012355E" w:rsidP="0012355E">
          <w:pPr>
            <w:pStyle w:val="Kapcsolatiadatok"/>
            <w:jc w:val="left"/>
            <w:rPr>
              <w:sz w:val="28"/>
              <w:szCs w:val="28"/>
              <w:lang w:val="hu-HU" w:bidi="hu"/>
            </w:rPr>
          </w:pPr>
        </w:p>
        <w:p w14:paraId="51EA3866" w14:textId="27A82ADF" w:rsidR="009F508B" w:rsidRDefault="0012355E" w:rsidP="00AF414C">
          <w:pPr>
            <w:pStyle w:val="Kapcsolatiadatok"/>
            <w:rPr>
              <w:sz w:val="28"/>
              <w:szCs w:val="28"/>
              <w:lang w:val="hu-HU" w:bidi="hu"/>
            </w:rPr>
          </w:pPr>
          <w:r w:rsidRPr="00001EC4">
            <w:rPr>
              <w:sz w:val="28"/>
              <w:szCs w:val="28"/>
              <w:lang w:val="hu-HU" w:bidi="hu"/>
            </w:rPr>
            <w:t>2022/2023 1. félév</w:t>
          </w:r>
        </w:p>
        <w:p w14:paraId="798164D5" w14:textId="490201B9" w:rsidR="009906EB" w:rsidRDefault="009906EB" w:rsidP="00AF414C">
          <w:pPr>
            <w:pStyle w:val="Kapcsolatiadatok"/>
            <w:rPr>
              <w:lang w:val="hu-HU" w:bidi="hu"/>
            </w:rPr>
          </w:pPr>
        </w:p>
        <w:p w14:paraId="6D08EAB9" w14:textId="77777777" w:rsidR="00E72AE8" w:rsidRPr="00AF414C" w:rsidRDefault="00E72AE8" w:rsidP="00AF414C">
          <w:pPr>
            <w:pStyle w:val="Kapcsolatiadatok"/>
            <w:rPr>
              <w:lang w:val="hu-HU" w:bidi="hu"/>
            </w:rPr>
          </w:pPr>
        </w:p>
        <w:sdt>
          <w:sdtPr>
            <w:rPr>
              <w:rFonts w:ascii="Times New Roman" w:eastAsiaTheme="minorHAnsi" w:hAnsi="Times New Roman" w:cstheme="minorBidi"/>
              <w:b w:val="0"/>
              <w:bCs w:val="0"/>
              <w:caps/>
              <w:color w:val="auto"/>
              <w:sz w:val="24"/>
              <w:szCs w:val="22"/>
            </w:rPr>
            <w:id w:val="1300653140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/>
              <w:b/>
              <w:bCs/>
              <w:sz w:val="20"/>
              <w:szCs w:val="20"/>
            </w:rPr>
          </w:sdtEndPr>
          <w:sdtContent>
            <w:p w14:paraId="556BB6D2" w14:textId="6A7A4F32" w:rsidR="001426D1" w:rsidRPr="007A2D09" w:rsidRDefault="001426D1">
              <w:pPr>
                <w:pStyle w:val="Tartalomjegyzkcmsora"/>
                <w:rPr>
                  <w:rFonts w:ascii="Times New Roman" w:hAnsi="Times New Roman" w:cs="Times New Roman"/>
                  <w:sz w:val="36"/>
                  <w:szCs w:val="36"/>
                </w:rPr>
              </w:pPr>
              <w:r w:rsidRPr="007A2D09">
                <w:rPr>
                  <w:rFonts w:ascii="Times New Roman" w:hAnsi="Times New Roman" w:cs="Times New Roman"/>
                  <w:sz w:val="36"/>
                  <w:szCs w:val="36"/>
                </w:rPr>
                <w:t>Tartalomjegyzék</w:t>
              </w:r>
            </w:p>
            <w:p w14:paraId="713D1BC9" w14:textId="1C11338B" w:rsidR="005F0CEA" w:rsidRDefault="005F0CEA" w:rsidP="005F0CEA">
              <w:pPr>
                <w:rPr>
                  <w:rFonts w:cs="Times New Roman"/>
                  <w:sz w:val="22"/>
                </w:rPr>
              </w:pPr>
            </w:p>
            <w:p w14:paraId="5AF32539" w14:textId="77777777" w:rsidR="00585E6F" w:rsidRPr="007A2D09" w:rsidRDefault="00585E6F" w:rsidP="005F0CEA">
              <w:pPr>
                <w:rPr>
                  <w:rFonts w:cs="Times New Roman"/>
                  <w:sz w:val="22"/>
                </w:rPr>
              </w:pPr>
            </w:p>
            <w:p w14:paraId="20517E38" w14:textId="795391E0" w:rsidR="001426D1" w:rsidRPr="00836B98" w:rsidRDefault="00691822">
              <w:pPr>
                <w:pStyle w:val="TJ1"/>
                <w:rPr>
                  <w:rFonts w:ascii="Times New Roman" w:hAnsi="Times New Roman" w:cs="Times New Roman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A feladat leírása</w:t>
              </w:r>
              <w:r w:rsidR="001426D1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7A2D09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4</w:t>
              </w:r>
            </w:p>
            <w:p w14:paraId="7A9C1A70" w14:textId="60464347" w:rsidR="001426D1" w:rsidRPr="007A2D09" w:rsidRDefault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Előkészületek</w:t>
              </w:r>
              <w:r w:rsidR="001426D1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1426D1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4</w:t>
              </w:r>
            </w:p>
            <w:p w14:paraId="2DA3D797" w14:textId="46604ECE" w:rsidR="00691822" w:rsidRPr="007A2D09" w:rsidRDefault="003F4849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A mappa és fájlszerkezet bemutatása név és funkció szerint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7A2D09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5</w:t>
              </w:r>
            </w:p>
            <w:p w14:paraId="019296E6" w14:textId="0E203E50" w:rsidR="00691822" w:rsidRPr="007A2D09" w:rsidRDefault="00501417" w:rsidP="007A2D09">
              <w:pPr>
                <w:pStyle w:val="TJ2"/>
              </w:pPr>
              <w:r w:rsidRPr="007A2D09">
                <w:t>Java fájlok és annak szerkezete</w:t>
              </w:r>
              <w:r w:rsidR="00691822" w:rsidRPr="007A2D09">
                <w:ptab w:relativeTo="margin" w:alignment="right" w:leader="dot"/>
              </w:r>
              <w:r w:rsidR="007A2D09" w:rsidRPr="007A2D09">
                <w:t>5</w:t>
              </w:r>
            </w:p>
            <w:p w14:paraId="0D5C79DB" w14:textId="727D1002" w:rsidR="00501417" w:rsidRPr="007A2D09" w:rsidRDefault="00501417" w:rsidP="007A2D09">
              <w:pPr>
                <w:pStyle w:val="TJ2"/>
              </w:pPr>
              <w:r w:rsidRPr="007A2D09">
                <w:t xml:space="preserve">CSS, </w:t>
              </w:r>
              <w:r w:rsidR="00961144" w:rsidRPr="007A2D09">
                <w:t>HTML,</w:t>
              </w:r>
              <w:r w:rsidRPr="007A2D09">
                <w:t xml:space="preserve"> valamint a képek szerkezete</w:t>
              </w:r>
              <w:r w:rsidRPr="007A2D09">
                <w:ptab w:relativeTo="margin" w:alignment="right" w:leader="dot"/>
              </w:r>
              <w:r w:rsidR="007727FB">
                <w:t>5</w:t>
              </w:r>
            </w:p>
            <w:p w14:paraId="4ADB7827" w14:textId="0F7A344B" w:rsidR="00691822" w:rsidRPr="007A2D09" w:rsidRDefault="000133F5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A tesztelési terv és a tesztelés eredményei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7727FB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6</w:t>
              </w:r>
            </w:p>
            <w:p w14:paraId="609D450F" w14:textId="5FA94973" w:rsidR="00691822" w:rsidRDefault="007727FB" w:rsidP="007A2D09">
              <w:pPr>
                <w:pStyle w:val="TJ2"/>
              </w:pPr>
              <w:r>
                <w:t>CURL paranccsal végzett tesztek</w:t>
              </w:r>
              <w:r w:rsidR="00691822" w:rsidRPr="007A2D09">
                <w:ptab w:relativeTo="margin" w:alignment="right" w:leader="dot"/>
              </w:r>
              <w:r>
                <w:t>6</w:t>
              </w:r>
            </w:p>
            <w:p w14:paraId="4976EF4C" w14:textId="52895CD5" w:rsidR="00CB543B" w:rsidRPr="00CB543B" w:rsidRDefault="00A31759" w:rsidP="00CB543B">
              <w:pPr>
                <w:pStyle w:val="TJ2"/>
              </w:pPr>
              <w:r>
                <w:t>P</w:t>
              </w:r>
              <w:r w:rsidR="007727FB">
                <w:t>ostman programmal végzett tesztek</w:t>
              </w:r>
              <w:r w:rsidR="00CB543B" w:rsidRPr="007A2D09">
                <w:ptab w:relativeTo="margin" w:alignment="right" w:leader="dot"/>
              </w:r>
              <w:r w:rsidR="00393684">
                <w:t>7</w:t>
              </w:r>
            </w:p>
            <w:p w14:paraId="53B67B3A" w14:textId="4D655F3F" w:rsidR="00691822" w:rsidRPr="007A2D09" w:rsidRDefault="008608FA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Képernyőképek az alkalmazásról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AC175E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9</w:t>
              </w:r>
            </w:p>
            <w:p w14:paraId="1AA23F88" w14:textId="3C181FD7" w:rsidR="00691822" w:rsidRPr="007A2D09" w:rsidRDefault="00D142C3" w:rsidP="007A2D09">
              <w:pPr>
                <w:pStyle w:val="TJ2"/>
              </w:pPr>
              <w:r w:rsidRPr="007A2D09">
                <w:t>Főoldal</w:t>
              </w:r>
              <w:r w:rsidR="00691822" w:rsidRPr="007A2D09">
                <w:ptab w:relativeTo="margin" w:alignment="right" w:leader="dot"/>
              </w:r>
              <w:r w:rsidR="00AC175E">
                <w:t>9</w:t>
              </w:r>
            </w:p>
            <w:p w14:paraId="6CC2DEA6" w14:textId="497F3E5F" w:rsidR="00D142C3" w:rsidRPr="007A2D09" w:rsidRDefault="00D142C3" w:rsidP="007A2D09">
              <w:pPr>
                <w:pStyle w:val="TJ2"/>
              </w:pPr>
              <w:r w:rsidRPr="007A2D09">
                <w:t>Sütik oldat</w:t>
              </w:r>
              <w:r w:rsidRPr="007A2D09">
                <w:ptab w:relativeTo="margin" w:alignment="right" w:leader="dot"/>
              </w:r>
              <w:r w:rsidR="00AC175E">
                <w:t>9</w:t>
              </w:r>
            </w:p>
            <w:p w14:paraId="18B421EE" w14:textId="4F71E59D" w:rsidR="00D142C3" w:rsidRPr="007A2D09" w:rsidRDefault="00D142C3" w:rsidP="007A2D09">
              <w:pPr>
                <w:pStyle w:val="TJ2"/>
              </w:pPr>
              <w:r w:rsidRPr="007A2D09">
                <w:t>Kapcsolat oldal</w:t>
              </w:r>
              <w:r w:rsidRPr="007A2D09">
                <w:ptab w:relativeTo="margin" w:alignment="right" w:leader="dot"/>
              </w:r>
              <w:r w:rsidR="00AC175E">
                <w:t>10</w:t>
              </w:r>
            </w:p>
            <w:p w14:paraId="0DE68BB7" w14:textId="4B3BD51A" w:rsidR="00D142C3" w:rsidRPr="007A2D09" w:rsidRDefault="00D142C3" w:rsidP="007A2D09">
              <w:pPr>
                <w:pStyle w:val="TJ2"/>
              </w:pPr>
              <w:r w:rsidRPr="007A2D09">
                <w:t>Regisztrációs oldal</w:t>
              </w:r>
              <w:r w:rsidRPr="007A2D09">
                <w:ptab w:relativeTo="margin" w:alignment="right" w:leader="dot"/>
              </w:r>
              <w:r w:rsidR="00AC175E">
                <w:t>10</w:t>
              </w:r>
            </w:p>
            <w:p w14:paraId="7E4FD76D" w14:textId="173AF141" w:rsidR="00D142C3" w:rsidRPr="007A2D09" w:rsidRDefault="00D142C3" w:rsidP="007A2D09">
              <w:pPr>
                <w:pStyle w:val="TJ2"/>
              </w:pPr>
              <w:r w:rsidRPr="007A2D09">
                <w:t>Belépés oldal</w:t>
              </w:r>
              <w:r w:rsidRPr="007A2D09">
                <w:ptab w:relativeTo="margin" w:alignment="right" w:leader="dot"/>
              </w:r>
              <w:r w:rsidR="00274CC3">
                <w:t>1</w:t>
              </w:r>
              <w:r w:rsidR="00AC175E">
                <w:t>1</w:t>
              </w:r>
            </w:p>
            <w:p w14:paraId="7556B4F6" w14:textId="56B5EF96" w:rsidR="00D142C3" w:rsidRPr="007A2D09" w:rsidRDefault="00D142C3" w:rsidP="007A2D09">
              <w:pPr>
                <w:pStyle w:val="TJ2"/>
              </w:pPr>
              <w:r w:rsidRPr="007A2D09">
                <w:t>Üzenetek oldal</w:t>
              </w:r>
              <w:r w:rsidRPr="007A2D09">
                <w:ptab w:relativeTo="margin" w:alignment="right" w:leader="dot"/>
              </w:r>
              <w:r w:rsidR="00274CC3">
                <w:t>1</w:t>
              </w:r>
              <w:r w:rsidR="00AC175E">
                <w:t>1</w:t>
              </w:r>
            </w:p>
            <w:p w14:paraId="3B169F1B" w14:textId="0AD08F8D" w:rsidR="00691822" w:rsidRPr="007A2D09" w:rsidRDefault="001A19FD" w:rsidP="00691822">
              <w:pPr>
                <w:pStyle w:val="TJ1"/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Potenciális fejlesztési lehetőségek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274CC3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1</w:t>
              </w:r>
              <w:r w:rsidR="00F54660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2</w:t>
              </w:r>
            </w:p>
            <w:p w14:paraId="4717FD66" w14:textId="24C9D4DE" w:rsidR="009F508B" w:rsidRDefault="0088435B" w:rsidP="00A054D0">
              <w:pPr>
                <w:pStyle w:val="TJ1"/>
              </w:pPr>
              <w:r w:rsidRPr="0083011F">
                <w:rPr>
                  <w:rFonts w:ascii="Times New Roman" w:hAnsi="Times New Roman" w:cs="Times New Roman"/>
                  <w:sz w:val="22"/>
                  <w:szCs w:val="22"/>
                </w:rPr>
                <w:t>Használt külső állományok/keretrendszerek/sablonok</w:t>
              </w:r>
              <w:r w:rsidR="00691822" w:rsidRPr="007A2D09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ptab w:relativeTo="margin" w:alignment="right" w:leader="dot"/>
              </w:r>
              <w:r w:rsidR="00274CC3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1</w:t>
              </w:r>
              <w:r w:rsidR="00F54660">
                <w:rPr>
                  <w:rFonts w:ascii="Times New Roman" w:hAnsi="Times New Roman" w:cs="Times New Roman"/>
                  <w:b w:val="0"/>
                  <w:bCs w:val="0"/>
                  <w:sz w:val="22"/>
                  <w:szCs w:val="22"/>
                </w:rPr>
                <w:t>2</w:t>
              </w:r>
            </w:p>
          </w:sdtContent>
        </w:sdt>
      </w:sdtContent>
    </w:sdt>
    <w:p w14:paraId="6B10C9F3" w14:textId="42DA2DB3" w:rsidR="00650C9F" w:rsidRDefault="00650C9F">
      <w:r>
        <w:br w:type="page"/>
      </w:r>
    </w:p>
    <w:p w14:paraId="3CAA239B" w14:textId="094AE37E" w:rsidR="00650C9F" w:rsidRDefault="00650C9F" w:rsidP="00650C9F">
      <w:pPr>
        <w:pStyle w:val="szdszveg"/>
        <w:ind w:firstLine="0"/>
      </w:pPr>
    </w:p>
    <w:p w14:paraId="19061A1D" w14:textId="77777777" w:rsidR="00D35F2D" w:rsidRDefault="00D35F2D" w:rsidP="00650C9F">
      <w:pPr>
        <w:pStyle w:val="szdszveg"/>
        <w:ind w:firstLine="0"/>
      </w:pPr>
    </w:p>
    <w:p w14:paraId="0693E707" w14:textId="0EAD33FA" w:rsidR="000C631F" w:rsidRDefault="00650C9F" w:rsidP="00650C9F">
      <w:pPr>
        <w:pStyle w:val="szdszveg"/>
        <w:ind w:firstLine="0"/>
        <w:rPr>
          <w:b/>
          <w:bCs/>
          <w:sz w:val="36"/>
          <w:szCs w:val="32"/>
        </w:rPr>
      </w:pPr>
      <w:r w:rsidRPr="00650C9F">
        <w:rPr>
          <w:b/>
          <w:bCs/>
          <w:sz w:val="36"/>
          <w:szCs w:val="32"/>
        </w:rPr>
        <w:t>A feladat leírása</w:t>
      </w:r>
      <w:r w:rsidR="000C631F">
        <w:rPr>
          <w:b/>
          <w:bCs/>
          <w:sz w:val="36"/>
          <w:szCs w:val="32"/>
        </w:rPr>
        <w:t xml:space="preserve"> </w:t>
      </w:r>
      <w:r w:rsidR="00836B98">
        <w:rPr>
          <w:b/>
          <w:bCs/>
          <w:sz w:val="36"/>
          <w:szCs w:val="32"/>
        </w:rPr>
        <w:t>és a megvalósítás</w:t>
      </w:r>
    </w:p>
    <w:p w14:paraId="1285CEB4" w14:textId="77777777" w:rsidR="000C631F" w:rsidRDefault="000C631F" w:rsidP="00650C9F">
      <w:pPr>
        <w:spacing w:line="360" w:lineRule="auto"/>
        <w:ind w:firstLine="357"/>
        <w:jc w:val="both"/>
        <w:rPr>
          <w:szCs w:val="24"/>
        </w:rPr>
      </w:pPr>
    </w:p>
    <w:p w14:paraId="5E301C54" w14:textId="157DA91C" w:rsidR="002B6C6B" w:rsidRPr="002B6C6B" w:rsidRDefault="002B6C6B" w:rsidP="00141C66">
      <w:pPr>
        <w:spacing w:line="276" w:lineRule="auto"/>
        <w:jc w:val="both"/>
        <w:rPr>
          <w:szCs w:val="24"/>
        </w:rPr>
      </w:pPr>
      <w:r w:rsidRPr="002B6C6B">
        <w:rPr>
          <w:szCs w:val="24"/>
        </w:rPr>
        <w:t>Feladatunk az volt, hogy készítsünk weboldalt egy fiktív cég számára a kapott adatbázis szerkezet segítségével.</w:t>
      </w:r>
    </w:p>
    <w:p w14:paraId="76BBB7B3" w14:textId="4236319E" w:rsidR="002B6C6B" w:rsidRPr="006944C8" w:rsidRDefault="002B6C6B" w:rsidP="00004592">
      <w:pPr>
        <w:pStyle w:val="Listaszerbekezds"/>
        <w:numPr>
          <w:ilvl w:val="0"/>
          <w:numId w:val="18"/>
        </w:numPr>
        <w:spacing w:line="276" w:lineRule="auto"/>
        <w:jc w:val="both"/>
        <w:rPr>
          <w:szCs w:val="24"/>
        </w:rPr>
      </w:pPr>
      <w:r w:rsidRPr="00004592">
        <w:rPr>
          <w:szCs w:val="24"/>
        </w:rPr>
        <w:t xml:space="preserve">A Feladat </w:t>
      </w:r>
      <w:r w:rsidR="006C3455">
        <w:rPr>
          <w:szCs w:val="24"/>
        </w:rPr>
        <w:t>publikusan elérhető</w:t>
      </w:r>
      <w:r w:rsidRPr="00004592">
        <w:rPr>
          <w:szCs w:val="24"/>
        </w:rPr>
        <w:t xml:space="preserve"> a </w:t>
      </w:r>
      <w:proofErr w:type="spellStart"/>
      <w:r w:rsidRPr="00004592">
        <w:rPr>
          <w:szCs w:val="24"/>
        </w:rPr>
        <w:t>Githubon</w:t>
      </w:r>
      <w:proofErr w:type="spellEnd"/>
      <w:r w:rsidRPr="00004592">
        <w:rPr>
          <w:szCs w:val="24"/>
        </w:rPr>
        <w:t xml:space="preserve">: </w:t>
      </w:r>
      <w:hyperlink r:id="rId9" w:history="1">
        <w:r w:rsidR="00004592" w:rsidRPr="002E7F6E">
          <w:rPr>
            <w:rStyle w:val="Hiperhivatkozs"/>
            <w:b/>
            <w:bCs/>
            <w:szCs w:val="24"/>
          </w:rPr>
          <w:t>https://github.com/balmrk/Cukraszda</w:t>
        </w:r>
      </w:hyperlink>
    </w:p>
    <w:p w14:paraId="62B09F3B" w14:textId="66F5F992" w:rsidR="006944C8" w:rsidRDefault="006944C8" w:rsidP="00200F76">
      <w:pPr>
        <w:pStyle w:val="Listaszerbekezds"/>
        <w:numPr>
          <w:ilvl w:val="1"/>
          <w:numId w:val="18"/>
        </w:numPr>
        <w:spacing w:line="276" w:lineRule="auto"/>
        <w:rPr>
          <w:szCs w:val="24"/>
        </w:rPr>
      </w:pPr>
      <w:r>
        <w:rPr>
          <w:szCs w:val="24"/>
        </w:rPr>
        <w:t>B</w:t>
      </w:r>
      <w:r w:rsidR="00430B2E">
        <w:rPr>
          <w:szCs w:val="24"/>
        </w:rPr>
        <w:t>a</w:t>
      </w:r>
      <w:r>
        <w:rPr>
          <w:szCs w:val="24"/>
        </w:rPr>
        <w:t>lázs Márk</w:t>
      </w:r>
      <w:r w:rsidR="006C2A40">
        <w:rPr>
          <w:szCs w:val="24"/>
        </w:rPr>
        <w:t xml:space="preserve"> munkája</w:t>
      </w:r>
      <w:r>
        <w:rPr>
          <w:szCs w:val="24"/>
        </w:rPr>
        <w:t xml:space="preserve">: </w:t>
      </w:r>
      <w:hyperlink r:id="rId10" w:history="1">
        <w:r w:rsidRPr="002E7F6E">
          <w:rPr>
            <w:rStyle w:val="Hiperhivatkozs"/>
            <w:szCs w:val="24"/>
          </w:rPr>
          <w:t>https://github.com/balmrk/Cukraszda/commits?author=balmrk</w:t>
        </w:r>
      </w:hyperlink>
    </w:p>
    <w:p w14:paraId="48B016C0" w14:textId="0069334E" w:rsidR="006944C8" w:rsidRDefault="006944C8" w:rsidP="00200F76">
      <w:pPr>
        <w:pStyle w:val="Listaszerbekezds"/>
        <w:numPr>
          <w:ilvl w:val="1"/>
          <w:numId w:val="18"/>
        </w:numPr>
        <w:spacing w:line="276" w:lineRule="auto"/>
        <w:rPr>
          <w:szCs w:val="24"/>
        </w:rPr>
      </w:pPr>
      <w:proofErr w:type="spellStart"/>
      <w:r>
        <w:rPr>
          <w:szCs w:val="24"/>
        </w:rPr>
        <w:t>Engler</w:t>
      </w:r>
      <w:proofErr w:type="spellEnd"/>
      <w:r>
        <w:rPr>
          <w:szCs w:val="24"/>
        </w:rPr>
        <w:t xml:space="preserve"> Dániel</w:t>
      </w:r>
      <w:r w:rsidR="006C2A40">
        <w:rPr>
          <w:szCs w:val="24"/>
        </w:rPr>
        <w:t xml:space="preserve"> munkája</w:t>
      </w:r>
      <w:r>
        <w:rPr>
          <w:szCs w:val="24"/>
        </w:rPr>
        <w:t xml:space="preserve">: </w:t>
      </w:r>
      <w:hyperlink r:id="rId11" w:history="1">
        <w:r w:rsidR="00200F76" w:rsidRPr="002E7F6E">
          <w:rPr>
            <w:rStyle w:val="Hiperhivatkozs"/>
            <w:szCs w:val="24"/>
          </w:rPr>
          <w:t>https://github.com/balmrk/Cukraszda/commits?author=Engi16</w:t>
        </w:r>
      </w:hyperlink>
    </w:p>
    <w:p w14:paraId="275352B8" w14:textId="3E88C75F" w:rsidR="002B6C6B" w:rsidRPr="009678DD" w:rsidRDefault="002B6C6B" w:rsidP="00004592">
      <w:pPr>
        <w:pStyle w:val="Listaszerbekezds"/>
        <w:numPr>
          <w:ilvl w:val="0"/>
          <w:numId w:val="18"/>
        </w:numPr>
        <w:spacing w:line="276" w:lineRule="auto"/>
        <w:jc w:val="both"/>
        <w:rPr>
          <w:szCs w:val="24"/>
        </w:rPr>
      </w:pPr>
      <w:r w:rsidRPr="00004592">
        <w:rPr>
          <w:szCs w:val="24"/>
        </w:rPr>
        <w:t xml:space="preserve">A kész Project megtekinthető legkésőbb 2023.januárig a következő linken: </w:t>
      </w:r>
      <w:hyperlink r:id="rId12" w:history="1">
        <w:r w:rsidR="009678DD" w:rsidRPr="002E7F6E">
          <w:rPr>
            <w:rStyle w:val="Hiperhivatkozs"/>
            <w:b/>
            <w:bCs/>
            <w:szCs w:val="24"/>
          </w:rPr>
          <w:t>https://cukraszda.azurewebsites.net/</w:t>
        </w:r>
      </w:hyperlink>
    </w:p>
    <w:p w14:paraId="2B68B97D" w14:textId="77777777" w:rsidR="00A16491" w:rsidRDefault="00A16491" w:rsidP="00A16491">
      <w:pPr>
        <w:pStyle w:val="Listaszerbekezds"/>
        <w:rPr>
          <w:b/>
          <w:bCs/>
          <w:sz w:val="36"/>
          <w:szCs w:val="28"/>
        </w:rPr>
      </w:pPr>
    </w:p>
    <w:p w14:paraId="655A2C62" w14:textId="77777777" w:rsidR="00A16491" w:rsidRDefault="00A16491" w:rsidP="00A16491">
      <w:pPr>
        <w:pStyle w:val="szdszveg"/>
        <w:ind w:firstLine="0"/>
      </w:pPr>
    </w:p>
    <w:p w14:paraId="50C5A1F6" w14:textId="77777777" w:rsidR="002A40F3" w:rsidRDefault="002A40F3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4F6594A7" w14:textId="5A538296" w:rsidR="00A16491" w:rsidRDefault="00A16491" w:rsidP="00A16491">
      <w:pPr>
        <w:pStyle w:val="szdszveg"/>
        <w:ind w:firstLine="0"/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lastRenderedPageBreak/>
        <w:t>Előkészületek</w:t>
      </w:r>
    </w:p>
    <w:p w14:paraId="6E923E1F" w14:textId="77777777" w:rsidR="00124CB1" w:rsidRPr="00A16491" w:rsidRDefault="00124CB1" w:rsidP="00A16491">
      <w:pPr>
        <w:spacing w:line="360" w:lineRule="auto"/>
        <w:jc w:val="both"/>
        <w:rPr>
          <w:szCs w:val="24"/>
        </w:rPr>
      </w:pPr>
      <w:r w:rsidRPr="00A16491">
        <w:rPr>
          <w:szCs w:val="24"/>
        </w:rPr>
        <w:t xml:space="preserve">Első lépésként felosztottuk az elvégzendő feladatokat. A kiválasztott adatbázist leíró táblákat </w:t>
      </w:r>
      <w:proofErr w:type="spellStart"/>
      <w:r w:rsidRPr="00A16491">
        <w:rPr>
          <w:szCs w:val="24"/>
        </w:rPr>
        <w:t>txt</w:t>
      </w:r>
      <w:proofErr w:type="spellEnd"/>
      <w:r w:rsidRPr="00A16491">
        <w:rPr>
          <w:szCs w:val="24"/>
        </w:rPr>
        <w:t xml:space="preserve"> formátumban kaptuk, ezt először CSV fájllá konvertáltam, majd </w:t>
      </w:r>
      <w:proofErr w:type="spellStart"/>
      <w:r w:rsidRPr="00A16491">
        <w:rPr>
          <w:szCs w:val="24"/>
        </w:rPr>
        <w:t>phpmyadmin</w:t>
      </w:r>
      <w:proofErr w:type="spellEnd"/>
      <w:r w:rsidRPr="00A16491">
        <w:rPr>
          <w:szCs w:val="24"/>
        </w:rPr>
        <w:t xml:space="preserve"> segítségével egy </w:t>
      </w:r>
      <w:proofErr w:type="spellStart"/>
      <w:r w:rsidRPr="00A16491">
        <w:rPr>
          <w:szCs w:val="24"/>
        </w:rPr>
        <w:t>MySQL</w:t>
      </w:r>
      <w:proofErr w:type="spellEnd"/>
      <w:r w:rsidRPr="00A16491">
        <w:rPr>
          <w:szCs w:val="24"/>
        </w:rPr>
        <w:t xml:space="preserve"> szerver alapjául szolgált. A kapott SQL fájlt feltöltöttem </w:t>
      </w:r>
      <w:proofErr w:type="spellStart"/>
      <w:r w:rsidRPr="00A16491">
        <w:rPr>
          <w:szCs w:val="24"/>
        </w:rPr>
        <w:t>Githubra</w:t>
      </w:r>
      <w:proofErr w:type="spellEnd"/>
      <w:r w:rsidRPr="00A16491">
        <w:rPr>
          <w:szCs w:val="24"/>
        </w:rPr>
        <w:t xml:space="preserve">. (az adatbázishoz tartozó </w:t>
      </w:r>
      <w:proofErr w:type="spellStart"/>
      <w:r w:rsidRPr="00A16491">
        <w:rPr>
          <w:szCs w:val="24"/>
        </w:rPr>
        <w:t>txt</w:t>
      </w:r>
      <w:proofErr w:type="spellEnd"/>
      <w:r w:rsidRPr="00A16491">
        <w:rPr>
          <w:szCs w:val="24"/>
        </w:rPr>
        <w:t xml:space="preserve">, </w:t>
      </w:r>
      <w:proofErr w:type="spellStart"/>
      <w:r w:rsidRPr="00A16491">
        <w:rPr>
          <w:szCs w:val="24"/>
        </w:rPr>
        <w:t>csv</w:t>
      </w:r>
      <w:proofErr w:type="spellEnd"/>
      <w:r w:rsidRPr="00A16491">
        <w:rPr>
          <w:szCs w:val="24"/>
        </w:rPr>
        <w:t xml:space="preserve">, </w:t>
      </w:r>
      <w:proofErr w:type="spellStart"/>
      <w:r w:rsidRPr="00A16491">
        <w:rPr>
          <w:szCs w:val="24"/>
        </w:rPr>
        <w:t>sql</w:t>
      </w:r>
      <w:proofErr w:type="spellEnd"/>
      <w:r w:rsidRPr="00A16491">
        <w:rPr>
          <w:szCs w:val="24"/>
        </w:rPr>
        <w:t xml:space="preserve"> fájlok elérhetők a következő </w:t>
      </w:r>
      <w:proofErr w:type="gramStart"/>
      <w:r w:rsidRPr="00A16491">
        <w:rPr>
          <w:szCs w:val="24"/>
        </w:rPr>
        <w:t xml:space="preserve">linken:   </w:t>
      </w:r>
      <w:proofErr w:type="gramEnd"/>
      <w:r w:rsidRPr="00A16491">
        <w:rPr>
          <w:szCs w:val="24"/>
        </w:rPr>
        <w:t xml:space="preserve">                   </w:t>
      </w:r>
      <w:hyperlink r:id="rId13" w:history="1">
        <w:r w:rsidRPr="00A16491">
          <w:rPr>
            <w:rStyle w:val="Hiperhivatkozs"/>
            <w:szCs w:val="24"/>
          </w:rPr>
          <w:t>https://github.com/balmrk/Cukraszda/tree/main/Cukraszda_DB</w:t>
        </w:r>
      </w:hyperlink>
      <w:r w:rsidRPr="00A16491">
        <w:rPr>
          <w:szCs w:val="24"/>
        </w:rPr>
        <w:t xml:space="preserve"> ).</w:t>
      </w:r>
    </w:p>
    <w:p w14:paraId="7B66204C" w14:textId="77777777" w:rsidR="00124CB1" w:rsidRPr="00A16491" w:rsidRDefault="00124CB1" w:rsidP="00A16491">
      <w:pPr>
        <w:spacing w:line="360" w:lineRule="auto"/>
        <w:jc w:val="both"/>
        <w:rPr>
          <w:szCs w:val="24"/>
        </w:rPr>
      </w:pPr>
      <w:r w:rsidRPr="00A16491">
        <w:rPr>
          <w:szCs w:val="24"/>
        </w:rPr>
        <w:t xml:space="preserve">A projecthez a következő függőségeket állapítottam meg: </w:t>
      </w:r>
    </w:p>
    <w:p w14:paraId="17F1F953" w14:textId="77777777" w:rsidR="00124CB1" w:rsidRPr="00124CB1" w:rsidRDefault="00124CB1" w:rsidP="00124CB1">
      <w:pPr>
        <w:pStyle w:val="Listaszerbekezds"/>
        <w:numPr>
          <w:ilvl w:val="0"/>
          <w:numId w:val="18"/>
        </w:numPr>
        <w:spacing w:line="360" w:lineRule="auto"/>
        <w:jc w:val="both"/>
        <w:rPr>
          <w:szCs w:val="24"/>
        </w:rPr>
      </w:pPr>
      <w:r w:rsidRPr="00A522C1">
        <w:drawing>
          <wp:inline distT="0" distB="0" distL="0" distR="0" wp14:anchorId="51C8A40E" wp14:editId="194A7D0A">
            <wp:extent cx="5403048" cy="4229467"/>
            <wp:effectExtent l="0" t="0" r="762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A66A" w14:textId="77777777" w:rsidR="00124CB1" w:rsidRPr="00124CB1" w:rsidRDefault="00124CB1" w:rsidP="00124CB1">
      <w:pPr>
        <w:pStyle w:val="Listaszerbekezds"/>
        <w:numPr>
          <w:ilvl w:val="0"/>
          <w:numId w:val="18"/>
        </w:numPr>
        <w:spacing w:line="360" w:lineRule="auto"/>
        <w:jc w:val="both"/>
        <w:rPr>
          <w:szCs w:val="24"/>
        </w:rPr>
      </w:pPr>
      <w:r w:rsidRPr="00124CB1">
        <w:rPr>
          <w:szCs w:val="24"/>
        </w:rPr>
        <w:t xml:space="preserve">A fejlesztéshez </w:t>
      </w:r>
      <w:proofErr w:type="spellStart"/>
      <w:r w:rsidRPr="00124CB1">
        <w:rPr>
          <w:szCs w:val="24"/>
        </w:rPr>
        <w:t>MySQL</w:t>
      </w:r>
      <w:proofErr w:type="spellEnd"/>
      <w:r w:rsidRPr="00124CB1">
        <w:rPr>
          <w:szCs w:val="24"/>
        </w:rPr>
        <w:t xml:space="preserve"> adatbázist használtam, ezért szükséges volt még egy függőség:</w:t>
      </w:r>
    </w:p>
    <w:p w14:paraId="695B125D" w14:textId="77777777" w:rsidR="00124CB1" w:rsidRPr="00124CB1" w:rsidRDefault="00124CB1" w:rsidP="00124CB1">
      <w:pPr>
        <w:pStyle w:val="Listaszerbekezds"/>
        <w:numPr>
          <w:ilvl w:val="0"/>
          <w:numId w:val="18"/>
        </w:numPr>
        <w:spacing w:line="360" w:lineRule="auto"/>
        <w:jc w:val="both"/>
        <w:rPr>
          <w:szCs w:val="24"/>
        </w:rPr>
      </w:pPr>
      <w:r w:rsidRPr="00A522C1">
        <w:drawing>
          <wp:inline distT="0" distB="0" distL="0" distR="0" wp14:anchorId="59AB94D7" wp14:editId="2679DC64">
            <wp:extent cx="1867062" cy="662997"/>
            <wp:effectExtent l="0" t="0" r="0" b="381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5C2A" w14:textId="77777777" w:rsidR="00124CB1" w:rsidRPr="00124CB1" w:rsidRDefault="00124CB1" w:rsidP="00124CB1">
      <w:pPr>
        <w:pStyle w:val="Listaszerbekezds"/>
        <w:numPr>
          <w:ilvl w:val="0"/>
          <w:numId w:val="18"/>
        </w:numPr>
        <w:spacing w:line="360" w:lineRule="auto"/>
        <w:jc w:val="both"/>
        <w:rPr>
          <w:szCs w:val="24"/>
        </w:rPr>
      </w:pPr>
      <w:r w:rsidRPr="00124CB1">
        <w:rPr>
          <w:szCs w:val="24"/>
        </w:rPr>
        <w:t>Ezt a végleges verzióból eltávolítottam.</w:t>
      </w:r>
    </w:p>
    <w:p w14:paraId="74F9EA34" w14:textId="77777777" w:rsidR="00124CB1" w:rsidRDefault="00124CB1" w:rsidP="00124CB1">
      <w:pPr>
        <w:rPr>
          <w:b/>
          <w:bCs/>
          <w:sz w:val="36"/>
          <w:szCs w:val="36"/>
        </w:rPr>
      </w:pPr>
    </w:p>
    <w:p w14:paraId="77EBC130" w14:textId="77777777" w:rsidR="00124CB1" w:rsidRDefault="00124CB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E4561AD" w14:textId="329ACE5E" w:rsidR="00836B98" w:rsidRPr="004E3E7D" w:rsidRDefault="00836B98" w:rsidP="00124CB1">
      <w:pPr>
        <w:rPr>
          <w:b/>
          <w:bCs/>
          <w:sz w:val="36"/>
          <w:szCs w:val="36"/>
        </w:rPr>
      </w:pPr>
      <w:r w:rsidRPr="004E3E7D">
        <w:rPr>
          <w:b/>
          <w:bCs/>
          <w:sz w:val="36"/>
          <w:szCs w:val="36"/>
        </w:rPr>
        <w:lastRenderedPageBreak/>
        <w:t>Megvalósítás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83"/>
        <w:gridCol w:w="5693"/>
      </w:tblGrid>
      <w:tr w:rsidR="00836B98" w14:paraId="6083D241" w14:textId="77777777" w:rsidTr="00FB1960">
        <w:tc>
          <w:tcPr>
            <w:tcW w:w="3083" w:type="dxa"/>
          </w:tcPr>
          <w:p w14:paraId="7651ACB2" w14:textId="77777777" w:rsidR="00836B98" w:rsidRPr="00B06F59" w:rsidRDefault="00836B98" w:rsidP="00722F79">
            <w:pPr>
              <w:rPr>
                <w:b/>
              </w:rPr>
            </w:pPr>
            <w:r w:rsidRPr="00B06F59">
              <w:rPr>
                <w:b/>
              </w:rPr>
              <w:t>Feladatrész</w:t>
            </w:r>
          </w:p>
        </w:tc>
        <w:tc>
          <w:tcPr>
            <w:tcW w:w="5693" w:type="dxa"/>
          </w:tcPr>
          <w:p w14:paraId="365B1D67" w14:textId="02CEE37B" w:rsidR="00836B98" w:rsidRPr="00B06F59" w:rsidRDefault="00836B98" w:rsidP="00722F79">
            <w:pPr>
              <w:rPr>
                <w:b/>
              </w:rPr>
            </w:pPr>
            <w:r>
              <w:rPr>
                <w:b/>
              </w:rPr>
              <w:t>Megvalósítás az alkalmazásban</w:t>
            </w:r>
          </w:p>
        </w:tc>
      </w:tr>
      <w:tr w:rsidR="00836B98" w14:paraId="1969E6E4" w14:textId="77777777" w:rsidTr="00FB1960">
        <w:tc>
          <w:tcPr>
            <w:tcW w:w="3083" w:type="dxa"/>
          </w:tcPr>
          <w:p w14:paraId="3C25FFA6" w14:textId="77777777" w:rsidR="00836B98" w:rsidRDefault="00836B98" w:rsidP="00722F79">
            <w:r>
              <w:t>Látványos weboldal</w:t>
            </w:r>
          </w:p>
        </w:tc>
        <w:tc>
          <w:tcPr>
            <w:tcW w:w="5693" w:type="dxa"/>
          </w:tcPr>
          <w:p w14:paraId="18CD5CB2" w14:textId="4BA0ED06" w:rsidR="00836B98" w:rsidRPr="00A81A5C" w:rsidRDefault="00724444" w:rsidP="00722F79">
            <w:r>
              <w:t>Az index oldalon rövid leírás</w:t>
            </w:r>
            <w:r w:rsidR="00063CC3">
              <w:t>, tiszta HTML kóddal. A</w:t>
            </w:r>
            <w:r>
              <w:t xml:space="preserve"> sütik oldalon táblázatos megjelenítés</w:t>
            </w:r>
            <w:r w:rsidR="00063CC3">
              <w:t xml:space="preserve"> adatbázisból </w:t>
            </w:r>
            <w:proofErr w:type="spellStart"/>
            <w:r w:rsidR="00063CC3">
              <w:t>Thymeleaf</w:t>
            </w:r>
            <w:proofErr w:type="spellEnd"/>
            <w:r w:rsidR="00063CC3">
              <w:t xml:space="preserve"> alkalmazásával.</w:t>
            </w:r>
          </w:p>
        </w:tc>
      </w:tr>
      <w:tr w:rsidR="00836B98" w14:paraId="07D230B2" w14:textId="77777777" w:rsidTr="00FB1960">
        <w:tc>
          <w:tcPr>
            <w:tcW w:w="3083" w:type="dxa"/>
          </w:tcPr>
          <w:p w14:paraId="0ECB8495" w14:textId="77777777" w:rsidR="00836B98" w:rsidRDefault="00836B98" w:rsidP="00722F79">
            <w:r>
              <w:t>Regisztráció, Bejelentkezési lehetőség</w:t>
            </w:r>
          </w:p>
        </w:tc>
        <w:tc>
          <w:tcPr>
            <w:tcW w:w="5693" w:type="dxa"/>
          </w:tcPr>
          <w:p w14:paraId="30AA141C" w14:textId="2738E421" w:rsidR="00836B98" w:rsidRDefault="00724444" w:rsidP="00722F79">
            <w:r>
              <w:t>Látogató jogosultságú felhasználó regisztrálhat és beléphet. Az új regisztrációval User rangú felhasználó jön létre (nem jár extra jogosultsággal, de az elküldött üzenetnél látszódik a neve, mint küldő).</w:t>
            </w:r>
          </w:p>
        </w:tc>
      </w:tr>
      <w:tr w:rsidR="00836B98" w14:paraId="7FA92EE6" w14:textId="77777777" w:rsidTr="00FB1960">
        <w:tc>
          <w:tcPr>
            <w:tcW w:w="3083" w:type="dxa"/>
          </w:tcPr>
          <w:p w14:paraId="25A2CAD2" w14:textId="77777777" w:rsidR="00836B98" w:rsidRDefault="00836B98" w:rsidP="00722F79">
            <w:r w:rsidRPr="00A81A5C">
              <w:t>felhasználói szerepe</w:t>
            </w:r>
            <w:r>
              <w:t>k</w:t>
            </w:r>
          </w:p>
        </w:tc>
        <w:tc>
          <w:tcPr>
            <w:tcW w:w="5693" w:type="dxa"/>
          </w:tcPr>
          <w:p w14:paraId="714BAFEE" w14:textId="7BEFBA42" w:rsidR="00836B98" w:rsidRPr="00951CB5" w:rsidRDefault="00724444" w:rsidP="00722F79">
            <w:r>
              <w:t xml:space="preserve">Az üzenetek oldal csak az admin jogú felhasználóknak elérhető. </w:t>
            </w:r>
          </w:p>
        </w:tc>
      </w:tr>
      <w:tr w:rsidR="00836B98" w14:paraId="2A9C3BA1" w14:textId="77777777" w:rsidTr="00FB1960">
        <w:tc>
          <w:tcPr>
            <w:tcW w:w="3083" w:type="dxa"/>
          </w:tcPr>
          <w:p w14:paraId="18792E0F" w14:textId="77777777" w:rsidR="00836B98" w:rsidRDefault="00836B98" w:rsidP="00722F79">
            <w:r>
              <w:t>Űrlap, Szerver oldali validáció</w:t>
            </w:r>
          </w:p>
        </w:tc>
        <w:tc>
          <w:tcPr>
            <w:tcW w:w="5693" w:type="dxa"/>
          </w:tcPr>
          <w:p w14:paraId="7BE8BCB4" w14:textId="17B35229" w:rsidR="00836B98" w:rsidRPr="00951CB5" w:rsidRDefault="00724444" w:rsidP="00722F79">
            <w:r>
              <w:t>Regisztrációs oldalon, Bejelentkezési oldalon és Üzenet küldése oldalon.</w:t>
            </w:r>
          </w:p>
        </w:tc>
      </w:tr>
      <w:tr w:rsidR="00836B98" w14:paraId="63C88061" w14:textId="77777777" w:rsidTr="00FB1960">
        <w:tc>
          <w:tcPr>
            <w:tcW w:w="3083" w:type="dxa"/>
          </w:tcPr>
          <w:p w14:paraId="46A85B3E" w14:textId="77777777" w:rsidR="00836B98" w:rsidRDefault="00836B98" w:rsidP="00722F79">
            <w:r>
              <w:t>Felhasználó nevének lekérdezése</w:t>
            </w:r>
          </w:p>
        </w:tc>
        <w:tc>
          <w:tcPr>
            <w:tcW w:w="5693" w:type="dxa"/>
          </w:tcPr>
          <w:p w14:paraId="43C12580" w14:textId="293CDC9B" w:rsidR="00836B98" w:rsidRDefault="00724444" w:rsidP="00722F79">
            <w:r>
              <w:t>Menü sávban.</w:t>
            </w:r>
          </w:p>
        </w:tc>
      </w:tr>
      <w:tr w:rsidR="00836B98" w14:paraId="349E055C" w14:textId="77777777" w:rsidTr="00FB1960">
        <w:tc>
          <w:tcPr>
            <w:tcW w:w="3083" w:type="dxa"/>
          </w:tcPr>
          <w:p w14:paraId="1DF20420" w14:textId="77777777" w:rsidR="00836B98" w:rsidRDefault="00836B98" w:rsidP="00722F79">
            <w:r>
              <w:t>Adatbázis írás/olvasás</w:t>
            </w:r>
          </w:p>
        </w:tc>
        <w:tc>
          <w:tcPr>
            <w:tcW w:w="5693" w:type="dxa"/>
          </w:tcPr>
          <w:p w14:paraId="40B6C5EF" w14:textId="77777777" w:rsidR="00836B98" w:rsidRDefault="00724444" w:rsidP="00722F79">
            <w:r>
              <w:t>Írás: Üzenet küldésekor, regisztráláskor.</w:t>
            </w:r>
          </w:p>
          <w:p w14:paraId="6894EEE7" w14:textId="3EB0005A" w:rsidR="00724444" w:rsidRDefault="00724444" w:rsidP="00722F79">
            <w:r>
              <w:t>Olvasás: Sütik oldal betöltése, bejelentkezés</w:t>
            </w:r>
            <w:r w:rsidR="009F6BAF">
              <w:t>, admin oldalon üzenetek megjelenítése</w:t>
            </w:r>
            <w:r>
              <w:t>.</w:t>
            </w:r>
          </w:p>
        </w:tc>
      </w:tr>
      <w:tr w:rsidR="00836B98" w14:paraId="5CCF2042" w14:textId="77777777" w:rsidTr="00FB1960">
        <w:tc>
          <w:tcPr>
            <w:tcW w:w="3083" w:type="dxa"/>
          </w:tcPr>
          <w:p w14:paraId="2D40746A" w14:textId="77777777" w:rsidR="00836B98" w:rsidRDefault="00836B98" w:rsidP="00722F79">
            <w:r w:rsidRPr="00DA37EE">
              <w:t>GitHub</w:t>
            </w:r>
            <w:r>
              <w:t xml:space="preserve"> használat</w:t>
            </w:r>
          </w:p>
        </w:tc>
        <w:tc>
          <w:tcPr>
            <w:tcW w:w="5693" w:type="dxa"/>
          </w:tcPr>
          <w:p w14:paraId="1CBEBFC1" w14:textId="33124924" w:rsidR="00724444" w:rsidRDefault="00724444" w:rsidP="00722F79">
            <w:r>
              <w:t xml:space="preserve">Main </w:t>
            </w:r>
            <w:proofErr w:type="spellStart"/>
            <w:r>
              <w:t>branch</w:t>
            </w:r>
            <w:r w:rsidR="00364ED8">
              <w:t>-et</w:t>
            </w:r>
            <w:proofErr w:type="spellEnd"/>
            <w:r w:rsidR="00364ED8">
              <w:t xml:space="preserve"> használva, minden </w:t>
            </w:r>
            <w:proofErr w:type="spellStart"/>
            <w:r w:rsidR="00364ED8">
              <w:t>commit</w:t>
            </w:r>
            <w:proofErr w:type="spellEnd"/>
            <w:r w:rsidR="00364ED8">
              <w:t xml:space="preserve"> esetén rövid leírással a változásokról.</w:t>
            </w:r>
            <w:r w:rsidR="00C40695">
              <w:t xml:space="preserve"> Az </w:t>
            </w:r>
            <w:proofErr w:type="spellStart"/>
            <w:r w:rsidR="00237096">
              <w:t>i</w:t>
            </w:r>
            <w:r w:rsidR="00C40695">
              <w:t>ssues</w:t>
            </w:r>
            <w:proofErr w:type="spellEnd"/>
            <w:r w:rsidR="00C40695">
              <w:t xml:space="preserve"> oldalon a feladatokat listáztuk, elvégzésük után lezárttá tettük (ha szükséges volt egy kommenttel együtt).</w:t>
            </w:r>
          </w:p>
        </w:tc>
      </w:tr>
      <w:tr w:rsidR="00836B98" w14:paraId="30BF50D9" w14:textId="77777777" w:rsidTr="00FB1960">
        <w:tc>
          <w:tcPr>
            <w:tcW w:w="3083" w:type="dxa"/>
          </w:tcPr>
          <w:p w14:paraId="11157951" w14:textId="77777777" w:rsidR="00836B98" w:rsidRPr="006F180F" w:rsidRDefault="00836B98" w:rsidP="00722F79">
            <w:r>
              <w:t xml:space="preserve">Megvalósítás Interneten a </w:t>
            </w:r>
            <w:r w:rsidRPr="001A1962">
              <w:t xml:space="preserve">Microsoft </w:t>
            </w:r>
            <w:proofErr w:type="spellStart"/>
            <w:r w:rsidRPr="001A1962">
              <w:t>Azure</w:t>
            </w:r>
            <w:proofErr w:type="spellEnd"/>
            <w:r w:rsidRPr="001A1962">
              <w:t xml:space="preserve"> felhőben</w:t>
            </w:r>
          </w:p>
        </w:tc>
        <w:tc>
          <w:tcPr>
            <w:tcW w:w="5693" w:type="dxa"/>
          </w:tcPr>
          <w:p w14:paraId="7FDBDD22" w14:textId="06950133" w:rsidR="00836B98" w:rsidRPr="006F180F" w:rsidRDefault="00364ED8" w:rsidP="00722F79">
            <w:r>
              <w:t xml:space="preserve">A </w:t>
            </w:r>
            <w:proofErr w:type="spellStart"/>
            <w:r>
              <w:t>MySQL</w:t>
            </w:r>
            <w:proofErr w:type="spellEnd"/>
            <w:r>
              <w:t xml:space="preserve"> adatbázis átkonvertálása, a </w:t>
            </w:r>
            <w:proofErr w:type="spellStart"/>
            <w:r>
              <w:t>Dependency</w:t>
            </w:r>
            <w:proofErr w:type="spellEnd"/>
            <w:r>
              <w:t xml:space="preserve"> cserélése és a Projectben használt Java verzió módosítása után (17-&gt;11) </w:t>
            </w:r>
            <w:proofErr w:type="spellStart"/>
            <w:r>
              <w:t>Github</w:t>
            </w:r>
            <w:proofErr w:type="spellEnd"/>
            <w:r>
              <w:t xml:space="preserve"> klónozással feltöltöttem a Hallgatói profilomba a Java projectet, majd létrehoztam az </w:t>
            </w:r>
            <w:proofErr w:type="spellStart"/>
            <w:r>
              <w:t>azure</w:t>
            </w:r>
            <w:proofErr w:type="spellEnd"/>
            <w:r>
              <w:t xml:space="preserve"> felhőben elérhető </w:t>
            </w:r>
            <w:proofErr w:type="spellStart"/>
            <w:r>
              <w:t>Postgre</w:t>
            </w:r>
            <w:proofErr w:type="spellEnd"/>
            <w:r>
              <w:t xml:space="preserve"> adatbázist. Ehhez a saját gépemen elérhető </w:t>
            </w:r>
            <w:proofErr w:type="spellStart"/>
            <w:r>
              <w:t>pgadmin</w:t>
            </w:r>
            <w:proofErr w:type="spellEnd"/>
            <w:r>
              <w:t xml:space="preserve"> szoft</w:t>
            </w:r>
            <w:r w:rsidR="009F6BAF">
              <w:t>v</w:t>
            </w:r>
            <w:r>
              <w:t xml:space="preserve">errel kapcsolódtam és a módosított DDL és DML parancsokat lefuttattam. Ezután Üzembe helyeztem az </w:t>
            </w:r>
            <w:proofErr w:type="spellStart"/>
            <w:r>
              <w:t>Azure</w:t>
            </w:r>
            <w:proofErr w:type="spellEnd"/>
            <w:r>
              <w:t xml:space="preserve"> felhőn az alkal</w:t>
            </w:r>
            <w:r w:rsidR="009F6BAF">
              <w:t>m</w:t>
            </w:r>
            <w:r>
              <w:t>azást.</w:t>
            </w:r>
          </w:p>
        </w:tc>
      </w:tr>
      <w:tr w:rsidR="00836B98" w14:paraId="7EB13627" w14:textId="77777777" w:rsidTr="00FB1960">
        <w:tc>
          <w:tcPr>
            <w:tcW w:w="3083" w:type="dxa"/>
          </w:tcPr>
          <w:p w14:paraId="368D5319" w14:textId="77777777" w:rsidR="00836B98" w:rsidRDefault="00836B98" w:rsidP="00722F79">
            <w:proofErr w:type="spellStart"/>
            <w:r w:rsidRPr="00862FC9">
              <w:t>RESTful</w:t>
            </w:r>
            <w:proofErr w:type="spellEnd"/>
            <w:r w:rsidRPr="00862FC9">
              <w:t xml:space="preserve"> API</w:t>
            </w:r>
          </w:p>
        </w:tc>
        <w:tc>
          <w:tcPr>
            <w:tcW w:w="5693" w:type="dxa"/>
          </w:tcPr>
          <w:p w14:paraId="66B9BDBF" w14:textId="22A4B928" w:rsidR="00836B98" w:rsidRPr="00184AAD" w:rsidRDefault="00364ED8" w:rsidP="00722F79">
            <w:r>
              <w:t>A sütik tábla menedzselése.</w:t>
            </w:r>
          </w:p>
        </w:tc>
      </w:tr>
    </w:tbl>
    <w:p w14:paraId="625C4308" w14:textId="48125662" w:rsidR="007E33CF" w:rsidRDefault="007E33CF" w:rsidP="007E33CF">
      <w:pPr>
        <w:pStyle w:val="szdszveg"/>
      </w:pPr>
    </w:p>
    <w:p w14:paraId="61A5ACC9" w14:textId="09CBE736" w:rsidR="00430184" w:rsidRDefault="00430184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53E226A6" w14:textId="25F18D3E" w:rsidR="00D35F2D" w:rsidRDefault="00D35F2D">
      <w:pPr>
        <w:rPr>
          <w:rFonts w:eastAsia="Times New Roman" w:cs="Times New Roman"/>
          <w:color w:val="000000"/>
          <w:szCs w:val="24"/>
          <w:lang w:eastAsia="hu-HU"/>
        </w:rPr>
      </w:pPr>
      <w:r>
        <w:rPr>
          <w:rFonts w:cs="Times New Roman"/>
        </w:rPr>
        <w:br w:type="page"/>
      </w:r>
    </w:p>
    <w:p w14:paraId="3EC43C52" w14:textId="1A248D00" w:rsidR="00D35F2D" w:rsidRDefault="00D35F2D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0741F0E6" w14:textId="77777777" w:rsidR="00D35F2D" w:rsidRDefault="00D35F2D" w:rsidP="00430184">
      <w:pPr>
        <w:pStyle w:val="Default"/>
        <w:spacing w:after="68"/>
        <w:rPr>
          <w:rFonts w:ascii="Times New Roman" w:hAnsi="Times New Roman" w:cs="Times New Roman"/>
        </w:rPr>
      </w:pPr>
    </w:p>
    <w:p w14:paraId="1311E548" w14:textId="5E32A6F4" w:rsidR="00430184" w:rsidRDefault="00430184" w:rsidP="00430184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</w:t>
      </w:r>
      <w:r w:rsidRPr="00430184">
        <w:rPr>
          <w:rFonts w:ascii="Times New Roman" w:hAnsi="Times New Roman" w:cs="Times New Roman"/>
          <w:b/>
          <w:bCs/>
          <w:sz w:val="36"/>
          <w:szCs w:val="36"/>
        </w:rPr>
        <w:t xml:space="preserve"> mappa és fájlszerkezet bemutatás</w:t>
      </w:r>
      <w:r w:rsidR="003F4849">
        <w:rPr>
          <w:rFonts w:ascii="Times New Roman" w:hAnsi="Times New Roman" w:cs="Times New Roman"/>
          <w:b/>
          <w:bCs/>
          <w:sz w:val="36"/>
          <w:szCs w:val="36"/>
        </w:rPr>
        <w:t xml:space="preserve">a </w:t>
      </w:r>
      <w:r w:rsidRPr="00430184">
        <w:rPr>
          <w:rFonts w:ascii="Times New Roman" w:hAnsi="Times New Roman" w:cs="Times New Roman"/>
          <w:b/>
          <w:bCs/>
          <w:sz w:val="36"/>
          <w:szCs w:val="36"/>
        </w:rPr>
        <w:t xml:space="preserve">név és funkció szerint </w:t>
      </w:r>
    </w:p>
    <w:p w14:paraId="6F6DB236" w14:textId="576324A0" w:rsidR="00D35F2D" w:rsidRDefault="00D35F2D" w:rsidP="00430184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</w:p>
    <w:p w14:paraId="569D1725" w14:textId="370760F1" w:rsidR="00D35F2D" w:rsidRDefault="007E60ED" w:rsidP="00430184">
      <w:pPr>
        <w:pStyle w:val="Default"/>
        <w:spacing w:after="68"/>
        <w:rPr>
          <w:rFonts w:ascii="Times New Roman" w:hAnsi="Times New Roman" w:cs="Times New Roman"/>
          <w:b/>
          <w:bCs/>
          <w:sz w:val="28"/>
          <w:szCs w:val="28"/>
        </w:rPr>
      </w:pPr>
      <w:r w:rsidRPr="00F11C12">
        <w:drawing>
          <wp:anchor distT="0" distB="0" distL="114300" distR="114300" simplePos="0" relativeHeight="251660288" behindDoc="0" locked="0" layoutInCell="1" allowOverlap="1" wp14:anchorId="2532B577" wp14:editId="07598795">
            <wp:simplePos x="0" y="0"/>
            <wp:positionH relativeFrom="column">
              <wp:posOffset>3519805</wp:posOffset>
            </wp:positionH>
            <wp:positionV relativeFrom="page">
              <wp:posOffset>2600325</wp:posOffset>
            </wp:positionV>
            <wp:extent cx="2218690" cy="3971925"/>
            <wp:effectExtent l="0" t="0" r="0" b="95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C12">
        <w:rPr>
          <w:rFonts w:ascii="Times New Roman" w:hAnsi="Times New Roman" w:cs="Times New Roman"/>
          <w:b/>
          <w:bCs/>
          <w:sz w:val="28"/>
          <w:szCs w:val="28"/>
        </w:rPr>
        <w:t>Mappa- és fájlszerkezet</w:t>
      </w:r>
    </w:p>
    <w:p w14:paraId="4B55AC74" w14:textId="67AF92B5" w:rsidR="00F11C12" w:rsidRDefault="00F11C12" w:rsidP="00430184">
      <w:pPr>
        <w:pStyle w:val="Default"/>
        <w:spacing w:after="68"/>
        <w:rPr>
          <w:rFonts w:ascii="Times New Roman" w:hAnsi="Times New Roman" w:cs="Times New Roman"/>
        </w:rPr>
      </w:pPr>
      <w:r w:rsidRPr="00F11C12">
        <w:rPr>
          <w:rFonts w:ascii="Times New Roman" w:hAnsi="Times New Roman" w:cs="Times New Roman"/>
        </w:rPr>
        <w:t xml:space="preserve">Az átláthatóság érdekében a java állományokat kategóriákban rendszereztük. </w:t>
      </w:r>
    </w:p>
    <w:p w14:paraId="1F7BAE35" w14:textId="6786E662" w:rsidR="00F11C12" w:rsidRDefault="00F11C12" w:rsidP="00430184">
      <w:pPr>
        <w:pStyle w:val="Default"/>
        <w:spacing w:after="68"/>
        <w:rPr>
          <w:rFonts w:ascii="Times New Roman" w:hAnsi="Times New Roman" w:cs="Times New Roman"/>
        </w:rPr>
      </w:pPr>
      <w:r w:rsidRPr="00F11C12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main metódust tartalmazó </w:t>
      </w:r>
      <w:proofErr w:type="spellStart"/>
      <w:r>
        <w:rPr>
          <w:rFonts w:ascii="Times New Roman" w:hAnsi="Times New Roman" w:cs="Times New Roman"/>
        </w:rPr>
        <w:t>CukraszdaApplication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közvetelenül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 w:rsidRPr="007E60ED">
        <w:rPr>
          <w:rFonts w:ascii="Times New Roman" w:hAnsi="Times New Roman" w:cs="Times New Roman"/>
          <w:b/>
          <w:bCs/>
        </w:rPr>
        <w:t>com.</w:t>
      </w:r>
      <w:proofErr w:type="gramStart"/>
      <w:r w:rsidRPr="007E60ED">
        <w:rPr>
          <w:rFonts w:ascii="Times New Roman" w:hAnsi="Times New Roman" w:cs="Times New Roman"/>
          <w:b/>
          <w:bCs/>
        </w:rPr>
        <w:t>example.Cukraszda</w:t>
      </w:r>
      <w:proofErr w:type="spellEnd"/>
      <w:proofErr w:type="gramEnd"/>
      <w:r>
        <w:rPr>
          <w:rFonts w:ascii="Times New Roman" w:hAnsi="Times New Roman" w:cs="Times New Roman"/>
        </w:rPr>
        <w:t xml:space="preserve"> csomagban található, mellette a </w:t>
      </w:r>
      <w:proofErr w:type="spellStart"/>
      <w:r>
        <w:rPr>
          <w:rFonts w:ascii="Times New Roman" w:hAnsi="Times New Roman" w:cs="Times New Roman"/>
        </w:rPr>
        <w:t>SpringSecurity-hez</w:t>
      </w:r>
      <w:proofErr w:type="spellEnd"/>
      <w:r>
        <w:rPr>
          <w:rFonts w:ascii="Times New Roman" w:hAnsi="Times New Roman" w:cs="Times New Roman"/>
        </w:rPr>
        <w:t xml:space="preserve"> szükséges </w:t>
      </w:r>
      <w:proofErr w:type="spellStart"/>
      <w:r w:rsidRPr="007E60ED">
        <w:rPr>
          <w:rFonts w:ascii="Times New Roman" w:hAnsi="Times New Roman" w:cs="Times New Roman"/>
          <w:b/>
          <w:bCs/>
        </w:rPr>
        <w:t>WebSecurityConfig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authorizációhoz</w:t>
      </w:r>
      <w:proofErr w:type="spellEnd"/>
      <w:r>
        <w:rPr>
          <w:rFonts w:ascii="Times New Roman" w:hAnsi="Times New Roman" w:cs="Times New Roman"/>
        </w:rPr>
        <w:t xml:space="preserve"> szükséges konfigurációkat tartalmazza) és </w:t>
      </w:r>
      <w:proofErr w:type="spellStart"/>
      <w:r w:rsidRPr="007E60ED">
        <w:rPr>
          <w:rFonts w:ascii="Times New Roman" w:hAnsi="Times New Roman" w:cs="Times New Roman"/>
          <w:b/>
          <w:bCs/>
        </w:rPr>
        <w:t>CustomUserDetailsService</w:t>
      </w:r>
      <w:proofErr w:type="spellEnd"/>
      <w:r>
        <w:rPr>
          <w:rFonts w:ascii="Times New Roman" w:hAnsi="Times New Roman" w:cs="Times New Roman"/>
        </w:rPr>
        <w:t xml:space="preserve"> (a felhasználói engedélyek ellenőrzésére használt).</w:t>
      </w:r>
    </w:p>
    <w:p w14:paraId="2AFC57B2" w14:textId="2C9E6D73" w:rsidR="00F11C12" w:rsidRDefault="00F11C12" w:rsidP="00430184">
      <w:pPr>
        <w:pStyle w:val="Default"/>
        <w:spacing w:after="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proofErr w:type="spellStart"/>
      <w:r w:rsidRPr="007E60ED">
        <w:rPr>
          <w:rFonts w:ascii="Times New Roman" w:hAnsi="Times New Roman" w:cs="Times New Roman"/>
          <w:b/>
          <w:bCs/>
        </w:rPr>
        <w:t>Controllers</w:t>
      </w:r>
      <w:proofErr w:type="spellEnd"/>
      <w:r>
        <w:rPr>
          <w:rFonts w:ascii="Times New Roman" w:hAnsi="Times New Roman" w:cs="Times New Roman"/>
        </w:rPr>
        <w:t xml:space="preserve"> mappában a vezérlők találhatók. A </w:t>
      </w:r>
      <w:proofErr w:type="spellStart"/>
      <w:r w:rsidRPr="007E60ED">
        <w:rPr>
          <w:rFonts w:ascii="Times New Roman" w:hAnsi="Times New Roman" w:cs="Times New Roman"/>
          <w:b/>
          <w:bCs/>
        </w:rPr>
        <w:t>HomeController</w:t>
      </w:r>
      <w:proofErr w:type="spellEnd"/>
      <w:r>
        <w:rPr>
          <w:rFonts w:ascii="Times New Roman" w:hAnsi="Times New Roman" w:cs="Times New Roman"/>
        </w:rPr>
        <w:t xml:space="preserve"> az alkalmazáson belüli navigációkért felel, a </w:t>
      </w:r>
      <w:proofErr w:type="spellStart"/>
      <w:r w:rsidRPr="007E60ED">
        <w:rPr>
          <w:rFonts w:ascii="Times New Roman" w:hAnsi="Times New Roman" w:cs="Times New Roman"/>
          <w:b/>
          <w:bCs/>
        </w:rPr>
        <w:t>sutiController</w:t>
      </w:r>
      <w:proofErr w:type="spellEnd"/>
      <w:r>
        <w:rPr>
          <w:rFonts w:ascii="Times New Roman" w:hAnsi="Times New Roman" w:cs="Times New Roman"/>
        </w:rPr>
        <w:t xml:space="preserve"> pedig a </w:t>
      </w:r>
      <w:proofErr w:type="spellStart"/>
      <w:r>
        <w:rPr>
          <w:rFonts w:ascii="Times New Roman" w:hAnsi="Times New Roman" w:cs="Times New Roman"/>
        </w:rPr>
        <w:t>REST</w:t>
      </w:r>
      <w:r w:rsidR="000118C9">
        <w:rPr>
          <w:rFonts w:ascii="Times New Roman" w:hAnsi="Times New Roman" w:cs="Times New Roman"/>
        </w:rPr>
        <w:t>ful</w:t>
      </w:r>
      <w:proofErr w:type="spellEnd"/>
      <w:r w:rsidR="000118C9">
        <w:rPr>
          <w:rFonts w:ascii="Times New Roman" w:hAnsi="Times New Roman" w:cs="Times New Roman"/>
        </w:rPr>
        <w:t xml:space="preserve"> működés megvalósítását teszi lehetővé.</w:t>
      </w:r>
    </w:p>
    <w:p w14:paraId="654163E7" w14:textId="1E63601B" w:rsidR="007E60ED" w:rsidRPr="00F11C12" w:rsidRDefault="007E60ED" w:rsidP="00430184">
      <w:pPr>
        <w:pStyle w:val="Default"/>
        <w:spacing w:after="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Az </w:t>
      </w:r>
      <w:proofErr w:type="spellStart"/>
      <w:r w:rsidRPr="007E60ED">
        <w:rPr>
          <w:rFonts w:ascii="Times New Roman" w:hAnsi="Times New Roman" w:cs="Times New Roman"/>
          <w:b/>
          <w:bCs/>
        </w:rPr>
        <w:t>Exceptions</w:t>
      </w:r>
      <w:proofErr w:type="spellEnd"/>
      <w:r>
        <w:rPr>
          <w:rFonts w:ascii="Times New Roman" w:hAnsi="Times New Roman" w:cs="Times New Roman"/>
        </w:rPr>
        <w:t xml:space="preserve"> mappában egy kivétel osztály szerepel (</w:t>
      </w:r>
      <w:proofErr w:type="spellStart"/>
      <w:r>
        <w:rPr>
          <w:rFonts w:ascii="Times New Roman" w:hAnsi="Times New Roman" w:cs="Times New Roman"/>
          <w:b/>
          <w:bCs/>
        </w:rPr>
        <w:t>sutiClassNotFoundException</w:t>
      </w:r>
      <w:proofErr w:type="spellEnd"/>
      <w:r>
        <w:rPr>
          <w:rFonts w:ascii="Times New Roman" w:hAnsi="Times New Roman" w:cs="Times New Roman"/>
        </w:rPr>
        <w:t>), amely egy nem létező süti lekérésekor kerül futásra.</w:t>
      </w:r>
    </w:p>
    <w:p w14:paraId="71618F3A" w14:textId="2BD37EB2" w:rsidR="009906EB" w:rsidRDefault="007E60ED" w:rsidP="009906EB">
      <w:pPr>
        <w:pStyle w:val="szdszakirodalom"/>
        <w:numPr>
          <w:ilvl w:val="0"/>
          <w:numId w:val="0"/>
        </w:numPr>
      </w:pPr>
      <w:r>
        <w:t xml:space="preserve">A </w:t>
      </w:r>
      <w:proofErr w:type="spellStart"/>
      <w:r w:rsidRPr="007E60ED">
        <w:rPr>
          <w:b/>
          <w:bCs/>
        </w:rPr>
        <w:t>Models</w:t>
      </w:r>
      <w:proofErr w:type="spellEnd"/>
      <w:r>
        <w:rPr>
          <w:b/>
          <w:bCs/>
        </w:rPr>
        <w:t xml:space="preserve"> </w:t>
      </w:r>
      <w:r>
        <w:t>mappában az adatbázis kapcsolathoz szükséges Entitás osztályok szerepelnek.</w:t>
      </w:r>
    </w:p>
    <w:p w14:paraId="7D1DEF48" w14:textId="0AF34D32" w:rsidR="007E60ED" w:rsidRDefault="007E60ED" w:rsidP="009906EB">
      <w:pPr>
        <w:pStyle w:val="szdszakirodalom"/>
        <w:numPr>
          <w:ilvl w:val="0"/>
          <w:numId w:val="0"/>
        </w:numPr>
      </w:pPr>
      <w:r>
        <w:t xml:space="preserve">A </w:t>
      </w:r>
      <w:proofErr w:type="spellStart"/>
      <w:r w:rsidRPr="00E45C2F">
        <w:rPr>
          <w:b/>
          <w:bCs/>
        </w:rPr>
        <w:t>Repositories</w:t>
      </w:r>
      <w:proofErr w:type="spellEnd"/>
      <w:r>
        <w:t xml:space="preserve"> mappa tartalma szintén az adatbázis kapcsolathoz szükséges </w:t>
      </w:r>
      <w:proofErr w:type="spellStart"/>
      <w:r>
        <w:t>Interface</w:t>
      </w:r>
      <w:proofErr w:type="spellEnd"/>
      <w:r>
        <w:t xml:space="preserve"> állományokat tartalmazza.</w:t>
      </w:r>
    </w:p>
    <w:p w14:paraId="793321D6" w14:textId="4FFD1B97" w:rsidR="00E45C2F" w:rsidRDefault="00E45C2F" w:rsidP="009906EB">
      <w:pPr>
        <w:pStyle w:val="szdszakirodalom"/>
        <w:numPr>
          <w:ilvl w:val="0"/>
          <w:numId w:val="0"/>
        </w:numPr>
        <w:rPr>
          <w:noProof/>
        </w:rPr>
      </w:pPr>
      <w:r w:rsidRPr="00E45C2F">
        <w:drawing>
          <wp:anchor distT="0" distB="0" distL="114300" distR="114300" simplePos="0" relativeHeight="251661312" behindDoc="0" locked="0" layoutInCell="1" allowOverlap="1" wp14:anchorId="2EDF844A" wp14:editId="6D7B9573">
            <wp:simplePos x="0" y="0"/>
            <wp:positionH relativeFrom="column">
              <wp:posOffset>3548380</wp:posOffset>
            </wp:positionH>
            <wp:positionV relativeFrom="paragraph">
              <wp:posOffset>5715</wp:posOffset>
            </wp:positionV>
            <wp:extent cx="2171700" cy="3064510"/>
            <wp:effectExtent l="0" t="0" r="0" b="254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proofErr w:type="spellStart"/>
      <w:r>
        <w:rPr>
          <w:b/>
          <w:bCs/>
        </w:rPr>
        <w:t>resources</w:t>
      </w:r>
      <w:proofErr w:type="spellEnd"/>
      <w:r>
        <w:t xml:space="preserve"> mappában találhatók a statikus(</w:t>
      </w:r>
      <w:proofErr w:type="spellStart"/>
      <w:r>
        <w:rPr>
          <w:b/>
          <w:bCs/>
        </w:rPr>
        <w:t>static</w:t>
      </w:r>
      <w:proofErr w:type="spellEnd"/>
      <w:r>
        <w:t xml:space="preserve">) állományok: Ezek CSS fájlok és a HTML oldalakon használt képek. A HTML állományok a </w:t>
      </w:r>
      <w:proofErr w:type="spellStart"/>
      <w:r>
        <w:rPr>
          <w:b/>
          <w:bCs/>
        </w:rPr>
        <w:t>templates</w:t>
      </w:r>
      <w:proofErr w:type="spellEnd"/>
      <w:r>
        <w:t xml:space="preserve"> mappában találhatók.</w:t>
      </w:r>
      <w:r w:rsidRPr="00E45C2F">
        <w:rPr>
          <w:noProof/>
        </w:rPr>
        <w:t xml:space="preserve"> </w:t>
      </w:r>
    </w:p>
    <w:p w14:paraId="006201DA" w14:textId="77023376" w:rsidR="00E45C2F" w:rsidRPr="00E45C2F" w:rsidRDefault="00E45C2F" w:rsidP="009906EB">
      <w:pPr>
        <w:pStyle w:val="szdszakirodalom"/>
        <w:numPr>
          <w:ilvl w:val="0"/>
          <w:numId w:val="0"/>
        </w:numPr>
      </w:pPr>
    </w:p>
    <w:p w14:paraId="66934CCD" w14:textId="33B8881B" w:rsidR="009906EB" w:rsidRDefault="009906EB" w:rsidP="009906EB">
      <w:pPr>
        <w:pStyle w:val="szdszakirodalom"/>
        <w:numPr>
          <w:ilvl w:val="0"/>
          <w:numId w:val="0"/>
        </w:numPr>
      </w:pPr>
    </w:p>
    <w:p w14:paraId="6304B09E" w14:textId="0ED22389" w:rsidR="009906EB" w:rsidRDefault="00E45C2F" w:rsidP="0098575D">
      <w:r w:rsidRPr="00E45C2F">
        <w:rPr>
          <w:noProof/>
        </w:rPr>
        <w:drawing>
          <wp:anchor distT="0" distB="0" distL="114300" distR="114300" simplePos="0" relativeHeight="251662336" behindDoc="0" locked="0" layoutInCell="1" allowOverlap="1" wp14:anchorId="48E88466" wp14:editId="0AD5C315">
            <wp:simplePos x="0" y="0"/>
            <wp:positionH relativeFrom="page">
              <wp:align>center</wp:align>
            </wp:positionH>
            <wp:positionV relativeFrom="paragraph">
              <wp:posOffset>-478155</wp:posOffset>
            </wp:positionV>
            <wp:extent cx="1447800" cy="2270760"/>
            <wp:effectExtent l="0" t="0" r="0" b="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F2D">
        <w:br w:type="page"/>
      </w:r>
    </w:p>
    <w:p w14:paraId="45597242" w14:textId="2D7161F0" w:rsidR="009906EB" w:rsidRDefault="0098575D" w:rsidP="0098575D">
      <w:pPr>
        <w:rPr>
          <w:rFonts w:cs="Times New Roman"/>
          <w:b/>
          <w:bCs/>
          <w:sz w:val="36"/>
          <w:szCs w:val="32"/>
        </w:rPr>
      </w:pPr>
      <w:r>
        <w:rPr>
          <w:rFonts w:cs="Times New Roman"/>
          <w:b/>
          <w:bCs/>
          <w:sz w:val="36"/>
          <w:szCs w:val="32"/>
        </w:rPr>
        <w:lastRenderedPageBreak/>
        <w:t xml:space="preserve">A </w:t>
      </w:r>
      <w:r w:rsidR="009906EB" w:rsidRPr="009906EB">
        <w:rPr>
          <w:rFonts w:cs="Times New Roman"/>
          <w:b/>
          <w:bCs/>
          <w:sz w:val="36"/>
          <w:szCs w:val="32"/>
        </w:rPr>
        <w:t>tesztelési terv és a tesztelés eredményei</w:t>
      </w:r>
    </w:p>
    <w:p w14:paraId="2FC04AFD" w14:textId="40A3895F" w:rsidR="00495592" w:rsidRDefault="00495592" w:rsidP="00495592">
      <w:pPr>
        <w:pStyle w:val="szdszakirodalom"/>
        <w:numPr>
          <w:ilvl w:val="0"/>
          <w:numId w:val="17"/>
        </w:numPr>
        <w:rPr>
          <w:rFonts w:cs="Times New Roman"/>
          <w:b/>
          <w:bCs/>
          <w:sz w:val="36"/>
          <w:szCs w:val="32"/>
        </w:rPr>
      </w:pPr>
      <w:r>
        <w:rPr>
          <w:rFonts w:cs="Times New Roman"/>
          <w:b/>
          <w:bCs/>
          <w:sz w:val="36"/>
          <w:szCs w:val="32"/>
        </w:rPr>
        <w:t>CURL tesztek (</w:t>
      </w:r>
      <w:proofErr w:type="spellStart"/>
      <w:r>
        <w:rPr>
          <w:rFonts w:cs="Times New Roman"/>
          <w:b/>
          <w:bCs/>
          <w:sz w:val="36"/>
          <w:szCs w:val="32"/>
        </w:rPr>
        <w:t>localhos</w:t>
      </w:r>
      <w:r w:rsidR="007363A9">
        <w:rPr>
          <w:rFonts w:cs="Times New Roman"/>
          <w:b/>
          <w:bCs/>
          <w:sz w:val="36"/>
          <w:szCs w:val="32"/>
        </w:rPr>
        <w:t>t</w:t>
      </w:r>
      <w:proofErr w:type="spellEnd"/>
      <w:r>
        <w:rPr>
          <w:rFonts w:cs="Times New Roman"/>
          <w:b/>
          <w:bCs/>
          <w:sz w:val="36"/>
          <w:szCs w:val="32"/>
        </w:rPr>
        <w:t>):</w:t>
      </w:r>
    </w:p>
    <w:p w14:paraId="2E032713" w14:textId="03E9BE24" w:rsid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b/>
          <w:bCs/>
          <w:sz w:val="36"/>
          <w:szCs w:val="32"/>
        </w:rPr>
      </w:pPr>
      <w:r w:rsidRPr="00495592">
        <w:rPr>
          <w:rFonts w:cs="Times New Roman"/>
          <w:sz w:val="36"/>
          <w:szCs w:val="32"/>
        </w:rPr>
        <w:t>GET ALL</w:t>
      </w:r>
      <w:r>
        <w:rPr>
          <w:rFonts w:cs="Times New Roman"/>
          <w:b/>
          <w:bCs/>
          <w:noProof/>
          <w:sz w:val="36"/>
          <w:szCs w:val="32"/>
        </w:rPr>
        <w:drawing>
          <wp:inline distT="0" distB="0" distL="0" distR="0" wp14:anchorId="7EC78760" wp14:editId="2C482AC0">
            <wp:extent cx="4300032" cy="2286000"/>
            <wp:effectExtent l="0" t="0" r="571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2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AF3A" w14:textId="02D029EE" w:rsidR="009906EB" w:rsidRDefault="00495592" w:rsidP="00495592">
      <w:pPr>
        <w:pStyle w:val="szdszakirodalom"/>
        <w:numPr>
          <w:ilvl w:val="1"/>
          <w:numId w:val="17"/>
        </w:numPr>
        <w:rPr>
          <w:rFonts w:cs="Times New Roman"/>
          <w:sz w:val="36"/>
          <w:szCs w:val="36"/>
        </w:rPr>
      </w:pPr>
      <w:r w:rsidRPr="00495592">
        <w:rPr>
          <w:rFonts w:cs="Times New Roman"/>
          <w:sz w:val="36"/>
          <w:szCs w:val="36"/>
        </w:rPr>
        <w:t>GET BY ID</w:t>
      </w:r>
      <w:r>
        <w:rPr>
          <w:rFonts w:cs="Times New Roman"/>
          <w:noProof/>
          <w:sz w:val="36"/>
          <w:szCs w:val="36"/>
        </w:rPr>
        <w:drawing>
          <wp:inline distT="0" distB="0" distL="0" distR="0" wp14:anchorId="1FA2DF49" wp14:editId="0E5CDA0A">
            <wp:extent cx="5572125" cy="21240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2FAF" w14:textId="73C51768" w:rsid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POST, PUT és DELETE</w:t>
      </w:r>
      <w:r>
        <w:rPr>
          <w:rFonts w:cs="Times New Roman"/>
          <w:noProof/>
          <w:sz w:val="36"/>
          <w:szCs w:val="36"/>
        </w:rPr>
        <w:drawing>
          <wp:inline distT="0" distB="0" distL="0" distR="0" wp14:anchorId="126ECBE3" wp14:editId="40FC3F3C">
            <wp:extent cx="5572125" cy="1409700"/>
            <wp:effectExtent l="0" t="0" r="952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76C3" w14:textId="77777777" w:rsidR="00495592" w:rsidRDefault="00495592">
      <w:pPr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br w:type="page"/>
      </w:r>
    </w:p>
    <w:p w14:paraId="6B1FEA50" w14:textId="0970A112" w:rsidR="00495592" w:rsidRDefault="00495592" w:rsidP="00495592">
      <w:pPr>
        <w:pStyle w:val="szdszakirodalom"/>
        <w:numPr>
          <w:ilvl w:val="0"/>
          <w:numId w:val="17"/>
        </w:numPr>
        <w:rPr>
          <w:rFonts w:cs="Times New Roman"/>
          <w:b/>
          <w:bCs/>
          <w:sz w:val="36"/>
          <w:szCs w:val="36"/>
        </w:rPr>
      </w:pPr>
      <w:r w:rsidRPr="00495592">
        <w:rPr>
          <w:rFonts w:cs="Times New Roman"/>
          <w:b/>
          <w:bCs/>
          <w:sz w:val="36"/>
          <w:szCs w:val="36"/>
        </w:rPr>
        <w:lastRenderedPageBreak/>
        <w:t>POSTMAN tesztek</w:t>
      </w:r>
      <w:r>
        <w:rPr>
          <w:rFonts w:cs="Times New Roman"/>
          <w:b/>
          <w:bCs/>
          <w:sz w:val="36"/>
          <w:szCs w:val="36"/>
        </w:rPr>
        <w:t xml:space="preserve"> (</w:t>
      </w:r>
      <w:proofErr w:type="spellStart"/>
      <w:r w:rsidR="00EF2833" w:rsidRPr="00EF2833">
        <w:rPr>
          <w:rFonts w:cs="Times New Roman"/>
          <w:b/>
          <w:bCs/>
          <w:sz w:val="36"/>
          <w:szCs w:val="36"/>
        </w:rPr>
        <w:t>azurewebsites</w:t>
      </w:r>
      <w:proofErr w:type="spellEnd"/>
      <w:r>
        <w:rPr>
          <w:rFonts w:cs="Times New Roman"/>
          <w:b/>
          <w:bCs/>
          <w:sz w:val="36"/>
          <w:szCs w:val="36"/>
        </w:rPr>
        <w:t>)</w:t>
      </w:r>
    </w:p>
    <w:p w14:paraId="00D5FE1C" w14:textId="785B12B9" w:rsidR="00495592" w:rsidRP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t>GET ALL</w:t>
      </w:r>
      <w:r>
        <w:rPr>
          <w:rFonts w:cs="Times New Roman"/>
          <w:noProof/>
          <w:sz w:val="36"/>
          <w:szCs w:val="36"/>
        </w:rPr>
        <w:drawing>
          <wp:inline distT="0" distB="0" distL="0" distR="0" wp14:anchorId="11CB915D" wp14:editId="0A5246DC">
            <wp:extent cx="5541759" cy="3476625"/>
            <wp:effectExtent l="0" t="0" r="190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45" cy="348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40CD" w14:textId="5AB67D4E" w:rsidR="00495592" w:rsidRP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t>GET BY ID</w:t>
      </w:r>
      <w:r>
        <w:rPr>
          <w:rFonts w:cs="Times New Roman"/>
          <w:b/>
          <w:bCs/>
          <w:noProof/>
          <w:sz w:val="36"/>
          <w:szCs w:val="36"/>
        </w:rPr>
        <w:drawing>
          <wp:inline distT="0" distB="0" distL="0" distR="0" wp14:anchorId="03A0D2AF" wp14:editId="6EF8F34F">
            <wp:extent cx="5513469" cy="26860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1" cy="26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6836" w14:textId="7788D5B7" w:rsidR="00495592" w:rsidRP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lastRenderedPageBreak/>
        <w:t>POST</w:t>
      </w:r>
      <w:r>
        <w:rPr>
          <w:rFonts w:cs="Times New Roman"/>
          <w:noProof/>
          <w:sz w:val="36"/>
          <w:szCs w:val="36"/>
        </w:rPr>
        <w:drawing>
          <wp:inline distT="0" distB="0" distL="0" distR="0" wp14:anchorId="0BEC48D4" wp14:editId="3731D777">
            <wp:extent cx="4858149" cy="298132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63" cy="301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C020" w14:textId="301E59B9" w:rsidR="00495592" w:rsidRP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t>PUT</w:t>
      </w:r>
      <w:r>
        <w:rPr>
          <w:rFonts w:cs="Times New Roman"/>
          <w:noProof/>
          <w:sz w:val="36"/>
          <w:szCs w:val="36"/>
        </w:rPr>
        <w:drawing>
          <wp:inline distT="0" distB="0" distL="0" distR="0" wp14:anchorId="3601E260" wp14:editId="2D089F72">
            <wp:extent cx="4772314" cy="1628775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86" cy="164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507F" w14:textId="1764D2C5" w:rsidR="00495592" w:rsidRPr="00495592" w:rsidRDefault="00495592" w:rsidP="00495592">
      <w:pPr>
        <w:pStyle w:val="szdszakirodalom"/>
        <w:numPr>
          <w:ilvl w:val="1"/>
          <w:numId w:val="17"/>
        </w:numPr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t>DELETE</w:t>
      </w:r>
      <w:r>
        <w:rPr>
          <w:rFonts w:cs="Times New Roman"/>
          <w:noProof/>
          <w:sz w:val="36"/>
          <w:szCs w:val="36"/>
        </w:rPr>
        <w:drawing>
          <wp:inline distT="0" distB="0" distL="0" distR="0" wp14:anchorId="11F68AC3" wp14:editId="1F3A2D62">
            <wp:extent cx="4880131" cy="3048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66" cy="305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53CF0" w14:textId="03801B2C" w:rsidR="009906EB" w:rsidRPr="009906EB" w:rsidRDefault="007301C5" w:rsidP="009906EB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K</w:t>
      </w:r>
      <w:r w:rsidR="009906EB" w:rsidRPr="009906EB">
        <w:rPr>
          <w:rFonts w:ascii="Times New Roman" w:hAnsi="Times New Roman" w:cs="Times New Roman"/>
          <w:b/>
          <w:bCs/>
          <w:sz w:val="36"/>
          <w:szCs w:val="36"/>
        </w:rPr>
        <w:t>épernyőképek az alkalmazásról</w:t>
      </w:r>
    </w:p>
    <w:p w14:paraId="5ECF8EAF" w14:textId="21FEA515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0FDF03" w14:textId="33B30A08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Főoldal</w:t>
      </w:r>
    </w:p>
    <w:p w14:paraId="68E81117" w14:textId="065935CB" w:rsidR="00BB1F2A" w:rsidRDefault="00DB3037" w:rsidP="00920105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  <w:noProof/>
        </w:rPr>
        <w:drawing>
          <wp:inline distT="0" distB="0" distL="0" distR="0" wp14:anchorId="7C4DC6F0" wp14:editId="312750E2">
            <wp:extent cx="5867400" cy="2933700"/>
            <wp:effectExtent l="0" t="0" r="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9975" cy="29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E3B1" w14:textId="29C79691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Sütik oldal</w:t>
      </w:r>
    </w:p>
    <w:p w14:paraId="5AC711D2" w14:textId="65F0C29A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  <w:noProof/>
        </w:rPr>
        <w:drawing>
          <wp:inline distT="0" distB="0" distL="0" distR="0" wp14:anchorId="606682AF" wp14:editId="60B33467">
            <wp:extent cx="5886450" cy="2943225"/>
            <wp:effectExtent l="0" t="0" r="0" b="952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134" cy="294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1FFB" w14:textId="72295363" w:rsidR="001E3262" w:rsidRDefault="001E3262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1F61488F" w14:textId="77777777" w:rsidR="001E3262" w:rsidRDefault="001E3262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C9FE71C" w14:textId="77777777" w:rsidR="00DB3037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41211900" w14:textId="000FA3E9" w:rsidR="009906EB" w:rsidRDefault="00DB3037" w:rsidP="00DB3037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Kapcsolat oldal</w:t>
      </w:r>
    </w:p>
    <w:p w14:paraId="3EF8AE98" w14:textId="27716758" w:rsidR="00BB1F2A" w:rsidRDefault="00DB3037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DB3037">
        <w:rPr>
          <w:rFonts w:cs="Times New Roman"/>
          <w:b/>
          <w:bCs/>
          <w:noProof/>
        </w:rPr>
        <w:drawing>
          <wp:inline distT="0" distB="0" distL="0" distR="0" wp14:anchorId="5515970D" wp14:editId="3C105555">
            <wp:extent cx="6275551" cy="31527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1626" cy="315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011" w14:textId="16AD71C1" w:rsidR="009906EB" w:rsidRDefault="00612FF4" w:rsidP="00612FF4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Regisztrációs oldal</w:t>
      </w:r>
    </w:p>
    <w:p w14:paraId="16F1B4D5" w14:textId="43C81EB4" w:rsidR="00612FF4" w:rsidRDefault="00612FF4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612FF4">
        <w:rPr>
          <w:rFonts w:cs="Times New Roman"/>
          <w:b/>
          <w:bCs/>
          <w:noProof/>
        </w:rPr>
        <w:drawing>
          <wp:inline distT="0" distB="0" distL="0" distR="0" wp14:anchorId="6F4EA871" wp14:editId="1506567A">
            <wp:extent cx="6292658" cy="31527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4512" cy="315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4242" w14:textId="62EAB849" w:rsidR="001E3262" w:rsidRDefault="001E3262" w:rsidP="00920105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214CC0C" w14:textId="7F6D6290" w:rsidR="009906EB" w:rsidRDefault="00FA3B5C" w:rsidP="00FA3B5C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Belépés oldal</w:t>
      </w:r>
    </w:p>
    <w:p w14:paraId="47A58DA2" w14:textId="7912FD10" w:rsidR="009906EB" w:rsidRDefault="00FA3B5C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  <w:r w:rsidRPr="00FA3B5C">
        <w:rPr>
          <w:rFonts w:cs="Times New Roman"/>
          <w:b/>
          <w:bCs/>
          <w:noProof/>
        </w:rPr>
        <w:drawing>
          <wp:inline distT="0" distB="0" distL="0" distR="0" wp14:anchorId="6883589A" wp14:editId="5E8A6C66">
            <wp:extent cx="5579110" cy="2786380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695" w14:textId="6C8A69A7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5040DAD" w14:textId="77777777" w:rsidR="001E3262" w:rsidRDefault="001E3262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6806F006" w14:textId="5A8FCF0D" w:rsidR="001E3262" w:rsidRDefault="0029166B" w:rsidP="001E3262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Üzenetek oldal (Csak admin jogosultságú felhasználó látja)</w:t>
      </w:r>
    </w:p>
    <w:p w14:paraId="5A070328" w14:textId="77777777" w:rsidR="001E3262" w:rsidRDefault="001E3262" w:rsidP="001E3262">
      <w:pPr>
        <w:rPr>
          <w:rFonts w:cs="Times New Roman"/>
          <w:b/>
          <w:bCs/>
        </w:rPr>
      </w:pPr>
    </w:p>
    <w:p w14:paraId="03937377" w14:textId="68470CF3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  <w:r w:rsidRPr="0029166B">
        <w:rPr>
          <w:rFonts w:cs="Times New Roman"/>
          <w:b/>
          <w:bCs/>
          <w:noProof/>
        </w:rPr>
        <w:drawing>
          <wp:inline distT="0" distB="0" distL="0" distR="0" wp14:anchorId="54FE3410" wp14:editId="2FBC5CF6">
            <wp:extent cx="5579110" cy="2798445"/>
            <wp:effectExtent l="0" t="0" r="2540" b="1905"/>
            <wp:docPr id="12" name="Kép 1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asztal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C057" w14:textId="435A31A9" w:rsidR="00D37A97" w:rsidRDefault="00D37A97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762FF5E2" w14:textId="77777777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2038476A" w14:textId="77777777" w:rsidR="0029166B" w:rsidRDefault="0029166B" w:rsidP="0029166B">
      <w:pPr>
        <w:pStyle w:val="szdszakirodalom"/>
        <w:numPr>
          <w:ilvl w:val="0"/>
          <w:numId w:val="0"/>
        </w:numPr>
        <w:jc w:val="center"/>
        <w:rPr>
          <w:rFonts w:cs="Times New Roman"/>
          <w:b/>
          <w:bCs/>
        </w:rPr>
      </w:pPr>
    </w:p>
    <w:p w14:paraId="3F46F184" w14:textId="33DEABF1" w:rsidR="009906EB" w:rsidRPr="009906EB" w:rsidRDefault="00D9061B" w:rsidP="009906EB">
      <w:pPr>
        <w:pStyle w:val="Default"/>
        <w:spacing w:after="68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</w:t>
      </w:r>
      <w:r w:rsidR="009906EB" w:rsidRPr="009906EB">
        <w:rPr>
          <w:rFonts w:ascii="Times New Roman" w:hAnsi="Times New Roman" w:cs="Times New Roman"/>
          <w:b/>
          <w:bCs/>
          <w:sz w:val="36"/>
          <w:szCs w:val="36"/>
        </w:rPr>
        <w:t>otenciális fejlesztési lehetőség</w:t>
      </w:r>
      <w:r>
        <w:rPr>
          <w:rFonts w:ascii="Times New Roman" w:hAnsi="Times New Roman" w:cs="Times New Roman"/>
          <w:b/>
          <w:bCs/>
          <w:sz w:val="36"/>
          <w:szCs w:val="36"/>
        </w:rPr>
        <w:t>ek</w:t>
      </w:r>
      <w:r w:rsidR="009906EB" w:rsidRPr="009906EB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3A45529" w14:textId="15269592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0444C867" w14:textId="48568B2E" w:rsidR="009906EB" w:rsidRPr="00F52468" w:rsidRDefault="0069720F" w:rsidP="0069720F">
      <w:pPr>
        <w:pStyle w:val="szdszakirodalom"/>
        <w:numPr>
          <w:ilvl w:val="0"/>
          <w:numId w:val="16"/>
        </w:numPr>
        <w:rPr>
          <w:rFonts w:cs="Times New Roman"/>
        </w:rPr>
      </w:pPr>
      <w:r w:rsidRPr="00F52468">
        <w:rPr>
          <w:rFonts w:cs="Times New Roman"/>
        </w:rPr>
        <w:t>Új/más dizájn</w:t>
      </w:r>
    </w:p>
    <w:p w14:paraId="3B2636E2" w14:textId="3D1D3274" w:rsidR="0069720F" w:rsidRPr="00F52468" w:rsidRDefault="0069720F" w:rsidP="0069720F">
      <w:pPr>
        <w:pStyle w:val="szdszakirodalom"/>
        <w:numPr>
          <w:ilvl w:val="0"/>
          <w:numId w:val="16"/>
        </w:numPr>
        <w:rPr>
          <w:rFonts w:cs="Times New Roman"/>
        </w:rPr>
      </w:pPr>
      <w:r w:rsidRPr="00F52468">
        <w:rPr>
          <w:rFonts w:cs="Times New Roman"/>
        </w:rPr>
        <w:t>Szerve</w:t>
      </w:r>
      <w:r w:rsidR="00F52468" w:rsidRPr="00F52468">
        <w:rPr>
          <w:rFonts w:cs="Times New Roman"/>
        </w:rPr>
        <w:t>r</w:t>
      </w:r>
      <w:r w:rsidRPr="00F52468">
        <w:rPr>
          <w:rFonts w:cs="Times New Roman"/>
        </w:rPr>
        <w:t>oldali validáció</w:t>
      </w:r>
    </w:p>
    <w:p w14:paraId="26D42798" w14:textId="41A2CADB" w:rsidR="009906EB" w:rsidRPr="00F52468" w:rsidRDefault="0069720F" w:rsidP="0069720F">
      <w:pPr>
        <w:pStyle w:val="szdszakirodalom"/>
        <w:numPr>
          <w:ilvl w:val="0"/>
          <w:numId w:val="16"/>
        </w:numPr>
        <w:rPr>
          <w:rFonts w:cs="Times New Roman"/>
        </w:rPr>
      </w:pPr>
      <w:r w:rsidRPr="00F52468">
        <w:rPr>
          <w:rFonts w:cs="Times New Roman"/>
        </w:rPr>
        <w:t>Dinamikusabb web</w:t>
      </w:r>
    </w:p>
    <w:p w14:paraId="7569E275" w14:textId="7A2197B0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3252A347" w14:textId="3294F1BD" w:rsidR="009906EB" w:rsidRPr="009906EB" w:rsidRDefault="000F3C03" w:rsidP="009906EB">
      <w:pPr>
        <w:pStyle w:val="Default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</w:t>
      </w:r>
      <w:r w:rsidR="009906EB" w:rsidRPr="009906EB">
        <w:rPr>
          <w:rFonts w:ascii="Times New Roman" w:hAnsi="Times New Roman" w:cs="Times New Roman"/>
          <w:b/>
          <w:bCs/>
          <w:sz w:val="36"/>
          <w:szCs w:val="36"/>
        </w:rPr>
        <w:t>asznált külső állományok/keretrendszerek/sablonok</w:t>
      </w:r>
    </w:p>
    <w:p w14:paraId="75C53E6F" w14:textId="0E95F7AF" w:rsidR="009906EB" w:rsidRDefault="009906EB" w:rsidP="009906EB">
      <w:pPr>
        <w:pStyle w:val="szdszakirodalom"/>
        <w:numPr>
          <w:ilvl w:val="0"/>
          <w:numId w:val="0"/>
        </w:numPr>
        <w:rPr>
          <w:rFonts w:cs="Times New Roman"/>
          <w:b/>
          <w:bCs/>
        </w:rPr>
      </w:pPr>
    </w:p>
    <w:p w14:paraId="1EC5B089" w14:textId="3A804FD2" w:rsidR="00213E23" w:rsidRPr="00391A95" w:rsidRDefault="00391A95" w:rsidP="009906EB">
      <w:pPr>
        <w:pStyle w:val="szdszakirodalom"/>
        <w:numPr>
          <w:ilvl w:val="0"/>
          <w:numId w:val="0"/>
        </w:numPr>
        <w:rPr>
          <w:rFonts w:cs="Times New Roman"/>
        </w:rPr>
      </w:pPr>
      <w:r>
        <w:rPr>
          <w:rFonts w:cs="Times New Roman"/>
        </w:rPr>
        <w:t xml:space="preserve">A gyakorlaton vett módszereket alkalmaztuk kiinduló pontnak. Alkalmanként felmerülő akadályok esetén a </w:t>
      </w:r>
      <w:proofErr w:type="spellStart"/>
      <w:r>
        <w:rPr>
          <w:rFonts w:cs="Times New Roman"/>
        </w:rPr>
        <w:t>Stackoverflow</w:t>
      </w:r>
      <w:proofErr w:type="spellEnd"/>
      <w:r>
        <w:rPr>
          <w:rFonts w:cs="Times New Roman"/>
        </w:rPr>
        <w:t xml:space="preserve"> fórum oldalon kerestünk segítséget.</w:t>
      </w:r>
    </w:p>
    <w:sectPr w:rsidR="00213E23" w:rsidRPr="00391A95" w:rsidSect="009906EB">
      <w:headerReference w:type="default" r:id="rId33"/>
      <w:footerReference w:type="default" r:id="rId34"/>
      <w:footerReference w:type="first" r:id="rId35"/>
      <w:pgSz w:w="11906" w:h="16838" w:code="9"/>
      <w:pgMar w:top="1418" w:right="1418" w:bottom="1418" w:left="1418" w:header="709" w:footer="709" w:gutter="284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57804" w14:textId="77777777" w:rsidR="002678EE" w:rsidRDefault="002678EE" w:rsidP="00402F50">
      <w:r>
        <w:separator/>
      </w:r>
    </w:p>
  </w:endnote>
  <w:endnote w:type="continuationSeparator" w:id="0">
    <w:p w14:paraId="15EE6720" w14:textId="77777777" w:rsidR="002678EE" w:rsidRDefault="002678EE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0185342"/>
      <w:docPartObj>
        <w:docPartGallery w:val="Page Numbers (Bottom of Page)"/>
        <w:docPartUnique/>
      </w:docPartObj>
    </w:sdtPr>
    <w:sdtContent>
      <w:p w14:paraId="2A86466D" w14:textId="71CCB5A3" w:rsidR="005F0CEA" w:rsidRDefault="005F0CE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861E85" w14:textId="03A952C3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128F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42DEA" w14:textId="77777777" w:rsidR="002678EE" w:rsidRDefault="002678EE" w:rsidP="00402F50">
      <w:r>
        <w:separator/>
      </w:r>
    </w:p>
  </w:footnote>
  <w:footnote w:type="continuationSeparator" w:id="0">
    <w:p w14:paraId="2D1CC12A" w14:textId="77777777" w:rsidR="002678EE" w:rsidRDefault="002678EE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822BD" w14:textId="5ACF98CD" w:rsidR="009906EB" w:rsidRDefault="009906EB">
    <w:pPr>
      <w:pStyle w:val="lfej"/>
    </w:pPr>
    <w:r>
      <w:t>Neumann János Egyetem</w:t>
    </w:r>
  </w:p>
  <w:p w14:paraId="6925CB65" w14:textId="712260D5" w:rsidR="009906EB" w:rsidRDefault="009906EB">
    <w:pPr>
      <w:pStyle w:val="lfej"/>
    </w:pPr>
    <w:r>
      <w:t xml:space="preserve">Gyakorlatvezető: </w:t>
    </w:r>
    <w:r w:rsidR="00900990">
      <w:t xml:space="preserve">Dr. </w:t>
    </w:r>
    <w:proofErr w:type="spellStart"/>
    <w:r>
      <w:t>Subecz</w:t>
    </w:r>
    <w:proofErr w:type="spellEnd"/>
    <w:r>
      <w:t xml:space="preserve"> Zoltán</w:t>
    </w:r>
  </w:p>
  <w:p w14:paraId="1448D7EA" w14:textId="3661D361" w:rsidR="009906EB" w:rsidRDefault="009906EB">
    <w:pPr>
      <w:pStyle w:val="lfej"/>
    </w:pPr>
    <w:r>
      <w:t>Kész</w:t>
    </w:r>
    <w:r w:rsidR="00900990">
      <w:t>í</w:t>
    </w:r>
    <w:r>
      <w:t xml:space="preserve">tette: Balázs </w:t>
    </w:r>
    <w:r w:rsidR="00B931E9">
      <w:t>M</w:t>
    </w:r>
    <w:r>
      <w:t>árk (</w:t>
    </w:r>
    <w:r w:rsidR="001C5C33">
      <w:t>UFUB6W</w:t>
    </w:r>
    <w:r>
      <w:t>) és Engler Dániel (IWFWKO)</w:t>
    </w:r>
  </w:p>
  <w:p w14:paraId="4DAD59FC" w14:textId="560A25FC" w:rsidR="009906EB" w:rsidRDefault="009906EB">
    <w:pPr>
      <w:pStyle w:val="lfej"/>
    </w:pPr>
    <w:r>
      <w:t>Beadás Dátuma: 2022.</w:t>
    </w:r>
    <w:r w:rsidR="002D61B6">
      <w:t>12.01.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4754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665048D"/>
    <w:multiLevelType w:val="hybridMultilevel"/>
    <w:tmpl w:val="0FC446CA"/>
    <w:lvl w:ilvl="0" w:tplc="E29073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1798B"/>
    <w:multiLevelType w:val="hybridMultilevel"/>
    <w:tmpl w:val="67D84AEE"/>
    <w:lvl w:ilvl="0" w:tplc="D1727E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E03E58"/>
    <w:multiLevelType w:val="hybridMultilevel"/>
    <w:tmpl w:val="DC16F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1E167B"/>
    <w:multiLevelType w:val="hybridMultilevel"/>
    <w:tmpl w:val="4CDCE3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154962">
    <w:abstractNumId w:val="3"/>
  </w:num>
  <w:num w:numId="2" w16cid:durableId="597374403">
    <w:abstractNumId w:val="5"/>
  </w:num>
  <w:num w:numId="3" w16cid:durableId="287319718">
    <w:abstractNumId w:val="1"/>
  </w:num>
  <w:num w:numId="4" w16cid:durableId="677541990">
    <w:abstractNumId w:val="3"/>
    <w:lvlOverride w:ilvl="0">
      <w:startOverride w:val="1"/>
    </w:lvlOverride>
  </w:num>
  <w:num w:numId="5" w16cid:durableId="90979622">
    <w:abstractNumId w:val="4"/>
  </w:num>
  <w:num w:numId="6" w16cid:durableId="227763396">
    <w:abstractNumId w:val="3"/>
    <w:lvlOverride w:ilvl="0">
      <w:startOverride w:val="1"/>
    </w:lvlOverride>
  </w:num>
  <w:num w:numId="7" w16cid:durableId="1936592837">
    <w:abstractNumId w:val="0"/>
  </w:num>
  <w:num w:numId="8" w16cid:durableId="935139400">
    <w:abstractNumId w:val="0"/>
    <w:lvlOverride w:ilvl="0">
      <w:startOverride w:val="1"/>
    </w:lvlOverride>
  </w:num>
  <w:num w:numId="9" w16cid:durableId="1474133719">
    <w:abstractNumId w:val="3"/>
    <w:lvlOverride w:ilvl="0">
      <w:startOverride w:val="1"/>
    </w:lvlOverride>
  </w:num>
  <w:num w:numId="10" w16cid:durableId="216670754">
    <w:abstractNumId w:val="5"/>
    <w:lvlOverride w:ilvl="0">
      <w:startOverride w:val="1"/>
    </w:lvlOverride>
  </w:num>
  <w:num w:numId="11" w16cid:durableId="1576478559">
    <w:abstractNumId w:val="5"/>
    <w:lvlOverride w:ilvl="0">
      <w:startOverride w:val="1"/>
    </w:lvlOverride>
  </w:num>
  <w:num w:numId="12" w16cid:durableId="1203011313">
    <w:abstractNumId w:val="5"/>
    <w:lvlOverride w:ilvl="0">
      <w:startOverride w:val="1"/>
    </w:lvlOverride>
  </w:num>
  <w:num w:numId="13" w16cid:durableId="213322185">
    <w:abstractNumId w:val="5"/>
    <w:lvlOverride w:ilvl="0">
      <w:startOverride w:val="1"/>
    </w:lvlOverride>
  </w:num>
  <w:num w:numId="14" w16cid:durableId="1038581254">
    <w:abstractNumId w:val="5"/>
    <w:lvlOverride w:ilvl="0">
      <w:startOverride w:val="1"/>
    </w:lvlOverride>
  </w:num>
  <w:num w:numId="15" w16cid:durableId="1084103854">
    <w:abstractNumId w:val="8"/>
  </w:num>
  <w:num w:numId="16" w16cid:durableId="631711094">
    <w:abstractNumId w:val="7"/>
  </w:num>
  <w:num w:numId="17" w16cid:durableId="865868490">
    <w:abstractNumId w:val="2"/>
  </w:num>
  <w:num w:numId="18" w16cid:durableId="20214673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C7B"/>
    <w:rsid w:val="00004592"/>
    <w:rsid w:val="000118C9"/>
    <w:rsid w:val="000133F5"/>
    <w:rsid w:val="0001538C"/>
    <w:rsid w:val="0003142F"/>
    <w:rsid w:val="00056DF2"/>
    <w:rsid w:val="000638B8"/>
    <w:rsid w:val="00063CC3"/>
    <w:rsid w:val="00074E1D"/>
    <w:rsid w:val="00087FEF"/>
    <w:rsid w:val="0009264C"/>
    <w:rsid w:val="000A13A3"/>
    <w:rsid w:val="000B54A5"/>
    <w:rsid w:val="000B59BE"/>
    <w:rsid w:val="000C5CEE"/>
    <w:rsid w:val="000C631F"/>
    <w:rsid w:val="000C7BCF"/>
    <w:rsid w:val="000F3C03"/>
    <w:rsid w:val="0010025D"/>
    <w:rsid w:val="00113495"/>
    <w:rsid w:val="0012355E"/>
    <w:rsid w:val="00124CB1"/>
    <w:rsid w:val="00127840"/>
    <w:rsid w:val="0014159C"/>
    <w:rsid w:val="00141C66"/>
    <w:rsid w:val="001426D1"/>
    <w:rsid w:val="00147174"/>
    <w:rsid w:val="00164C5D"/>
    <w:rsid w:val="001A19FD"/>
    <w:rsid w:val="001C4188"/>
    <w:rsid w:val="001C5C33"/>
    <w:rsid w:val="001C6720"/>
    <w:rsid w:val="001E3262"/>
    <w:rsid w:val="00200F76"/>
    <w:rsid w:val="00203A33"/>
    <w:rsid w:val="0021040A"/>
    <w:rsid w:val="00213E23"/>
    <w:rsid w:val="0022549B"/>
    <w:rsid w:val="002357B3"/>
    <w:rsid w:val="00237096"/>
    <w:rsid w:val="00244D17"/>
    <w:rsid w:val="002678EE"/>
    <w:rsid w:val="00267D3B"/>
    <w:rsid w:val="00274CC3"/>
    <w:rsid w:val="0029166B"/>
    <w:rsid w:val="0029199A"/>
    <w:rsid w:val="002A40F3"/>
    <w:rsid w:val="002B2134"/>
    <w:rsid w:val="002B6C6B"/>
    <w:rsid w:val="002D61B6"/>
    <w:rsid w:val="002E11EF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7D0D"/>
    <w:rsid w:val="00364ED8"/>
    <w:rsid w:val="00386808"/>
    <w:rsid w:val="00391A95"/>
    <w:rsid w:val="00393684"/>
    <w:rsid w:val="003A243D"/>
    <w:rsid w:val="003B125B"/>
    <w:rsid w:val="003B1866"/>
    <w:rsid w:val="003C41D6"/>
    <w:rsid w:val="003F4849"/>
    <w:rsid w:val="00402F50"/>
    <w:rsid w:val="00405EB7"/>
    <w:rsid w:val="0040660C"/>
    <w:rsid w:val="004116B9"/>
    <w:rsid w:val="004171E1"/>
    <w:rsid w:val="00430184"/>
    <w:rsid w:val="00430B2E"/>
    <w:rsid w:val="00445A1E"/>
    <w:rsid w:val="00456768"/>
    <w:rsid w:val="004731DB"/>
    <w:rsid w:val="00473888"/>
    <w:rsid w:val="004914CD"/>
    <w:rsid w:val="00494EA7"/>
    <w:rsid w:val="00495592"/>
    <w:rsid w:val="004C7BE7"/>
    <w:rsid w:val="004D5CBE"/>
    <w:rsid w:val="004E1391"/>
    <w:rsid w:val="004E3E7D"/>
    <w:rsid w:val="00501417"/>
    <w:rsid w:val="00501E3D"/>
    <w:rsid w:val="005148DB"/>
    <w:rsid w:val="00533EAC"/>
    <w:rsid w:val="00534E32"/>
    <w:rsid w:val="00537E8D"/>
    <w:rsid w:val="00556B13"/>
    <w:rsid w:val="005841D2"/>
    <w:rsid w:val="00585E6F"/>
    <w:rsid w:val="005A604D"/>
    <w:rsid w:val="005C054C"/>
    <w:rsid w:val="005D62D9"/>
    <w:rsid w:val="005E1082"/>
    <w:rsid w:val="005F0796"/>
    <w:rsid w:val="005F0CEA"/>
    <w:rsid w:val="00612FF4"/>
    <w:rsid w:val="0061407E"/>
    <w:rsid w:val="00621E19"/>
    <w:rsid w:val="0063280A"/>
    <w:rsid w:val="006401F4"/>
    <w:rsid w:val="00650C9F"/>
    <w:rsid w:val="00671C7B"/>
    <w:rsid w:val="00680CD7"/>
    <w:rsid w:val="00681B86"/>
    <w:rsid w:val="00691822"/>
    <w:rsid w:val="00693FD2"/>
    <w:rsid w:val="006944C8"/>
    <w:rsid w:val="0069720F"/>
    <w:rsid w:val="006A4F4E"/>
    <w:rsid w:val="006B4CF7"/>
    <w:rsid w:val="006B52C9"/>
    <w:rsid w:val="006C2A40"/>
    <w:rsid w:val="006C3455"/>
    <w:rsid w:val="006C7A9C"/>
    <w:rsid w:val="006F230B"/>
    <w:rsid w:val="00724444"/>
    <w:rsid w:val="007301C5"/>
    <w:rsid w:val="007363A9"/>
    <w:rsid w:val="0076749E"/>
    <w:rsid w:val="007727FB"/>
    <w:rsid w:val="007852A5"/>
    <w:rsid w:val="007A2D09"/>
    <w:rsid w:val="007D032D"/>
    <w:rsid w:val="007D7A43"/>
    <w:rsid w:val="007E33CF"/>
    <w:rsid w:val="007E4513"/>
    <w:rsid w:val="007E60ED"/>
    <w:rsid w:val="007E7D34"/>
    <w:rsid w:val="007F3056"/>
    <w:rsid w:val="00824167"/>
    <w:rsid w:val="0083011F"/>
    <w:rsid w:val="00836B98"/>
    <w:rsid w:val="00842494"/>
    <w:rsid w:val="00845126"/>
    <w:rsid w:val="008477D4"/>
    <w:rsid w:val="008608FA"/>
    <w:rsid w:val="008616F8"/>
    <w:rsid w:val="00861E2C"/>
    <w:rsid w:val="0088435B"/>
    <w:rsid w:val="008973E3"/>
    <w:rsid w:val="008C3D48"/>
    <w:rsid w:val="008E2628"/>
    <w:rsid w:val="008F3970"/>
    <w:rsid w:val="008F473A"/>
    <w:rsid w:val="00900990"/>
    <w:rsid w:val="00920105"/>
    <w:rsid w:val="00926551"/>
    <w:rsid w:val="00926629"/>
    <w:rsid w:val="00937B7E"/>
    <w:rsid w:val="0094077D"/>
    <w:rsid w:val="00950F31"/>
    <w:rsid w:val="00954972"/>
    <w:rsid w:val="00954F25"/>
    <w:rsid w:val="00960688"/>
    <w:rsid w:val="00961144"/>
    <w:rsid w:val="00962A45"/>
    <w:rsid w:val="009678DD"/>
    <w:rsid w:val="0098575D"/>
    <w:rsid w:val="009906EB"/>
    <w:rsid w:val="009B5D79"/>
    <w:rsid w:val="009F508B"/>
    <w:rsid w:val="009F5597"/>
    <w:rsid w:val="009F6BAF"/>
    <w:rsid w:val="00A0050F"/>
    <w:rsid w:val="00A039CD"/>
    <w:rsid w:val="00A03A72"/>
    <w:rsid w:val="00A054D0"/>
    <w:rsid w:val="00A1226E"/>
    <w:rsid w:val="00A12C1B"/>
    <w:rsid w:val="00A16491"/>
    <w:rsid w:val="00A22846"/>
    <w:rsid w:val="00A31759"/>
    <w:rsid w:val="00A31C6D"/>
    <w:rsid w:val="00A33C17"/>
    <w:rsid w:val="00A522C1"/>
    <w:rsid w:val="00A6121C"/>
    <w:rsid w:val="00A6211D"/>
    <w:rsid w:val="00A72F2E"/>
    <w:rsid w:val="00A75FC3"/>
    <w:rsid w:val="00A90050"/>
    <w:rsid w:val="00AC175E"/>
    <w:rsid w:val="00AC247F"/>
    <w:rsid w:val="00AC651D"/>
    <w:rsid w:val="00AD77F8"/>
    <w:rsid w:val="00AE0F4B"/>
    <w:rsid w:val="00AF414C"/>
    <w:rsid w:val="00B02692"/>
    <w:rsid w:val="00B1628F"/>
    <w:rsid w:val="00B2740D"/>
    <w:rsid w:val="00B442A4"/>
    <w:rsid w:val="00B50794"/>
    <w:rsid w:val="00B52BCC"/>
    <w:rsid w:val="00B86236"/>
    <w:rsid w:val="00B931E9"/>
    <w:rsid w:val="00BA153E"/>
    <w:rsid w:val="00BB1F2A"/>
    <w:rsid w:val="00BB2B5C"/>
    <w:rsid w:val="00BD7615"/>
    <w:rsid w:val="00BF10E4"/>
    <w:rsid w:val="00C02004"/>
    <w:rsid w:val="00C041FB"/>
    <w:rsid w:val="00C15EB7"/>
    <w:rsid w:val="00C40695"/>
    <w:rsid w:val="00C42628"/>
    <w:rsid w:val="00C47342"/>
    <w:rsid w:val="00C56E0B"/>
    <w:rsid w:val="00C8527B"/>
    <w:rsid w:val="00CB543B"/>
    <w:rsid w:val="00CD37BA"/>
    <w:rsid w:val="00CE463A"/>
    <w:rsid w:val="00D01EC5"/>
    <w:rsid w:val="00D142C3"/>
    <w:rsid w:val="00D2466E"/>
    <w:rsid w:val="00D26B5E"/>
    <w:rsid w:val="00D35F2D"/>
    <w:rsid w:val="00D37A97"/>
    <w:rsid w:val="00D62D1C"/>
    <w:rsid w:val="00D9061B"/>
    <w:rsid w:val="00DA7F31"/>
    <w:rsid w:val="00DB12A0"/>
    <w:rsid w:val="00DB3037"/>
    <w:rsid w:val="00DB720A"/>
    <w:rsid w:val="00DC0199"/>
    <w:rsid w:val="00DD6474"/>
    <w:rsid w:val="00DF75A4"/>
    <w:rsid w:val="00E22554"/>
    <w:rsid w:val="00E3627F"/>
    <w:rsid w:val="00E438F8"/>
    <w:rsid w:val="00E441EF"/>
    <w:rsid w:val="00E444DB"/>
    <w:rsid w:val="00E45C2F"/>
    <w:rsid w:val="00E673D8"/>
    <w:rsid w:val="00E72AE8"/>
    <w:rsid w:val="00E739BF"/>
    <w:rsid w:val="00EA130B"/>
    <w:rsid w:val="00EA4560"/>
    <w:rsid w:val="00EA5D04"/>
    <w:rsid w:val="00EA6228"/>
    <w:rsid w:val="00ED648D"/>
    <w:rsid w:val="00EF0431"/>
    <w:rsid w:val="00EF2833"/>
    <w:rsid w:val="00EF77FA"/>
    <w:rsid w:val="00EF7F14"/>
    <w:rsid w:val="00F0024F"/>
    <w:rsid w:val="00F01BCD"/>
    <w:rsid w:val="00F11C12"/>
    <w:rsid w:val="00F15460"/>
    <w:rsid w:val="00F225E4"/>
    <w:rsid w:val="00F31089"/>
    <w:rsid w:val="00F37E77"/>
    <w:rsid w:val="00F509ED"/>
    <w:rsid w:val="00F52468"/>
    <w:rsid w:val="00F54660"/>
    <w:rsid w:val="00F57F44"/>
    <w:rsid w:val="00F61E05"/>
    <w:rsid w:val="00F7043C"/>
    <w:rsid w:val="00F70493"/>
    <w:rsid w:val="00F802FB"/>
    <w:rsid w:val="00F909C9"/>
    <w:rsid w:val="00F94734"/>
    <w:rsid w:val="00FA0C18"/>
    <w:rsid w:val="00FA3B5C"/>
    <w:rsid w:val="00FA7DD9"/>
    <w:rsid w:val="00FB1960"/>
    <w:rsid w:val="00FE1039"/>
    <w:rsid w:val="00FE1A22"/>
    <w:rsid w:val="00F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AA538"/>
  <w15:docId w15:val="{2B123AC5-B175-4452-A590-19DED9E4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7A2D09"/>
    <w:pPr>
      <w:ind w:left="216"/>
    </w:pPr>
    <w:rPr>
      <w:rFonts w:cs="Times New Roman"/>
      <w:smallCaps/>
      <w:sz w:val="22"/>
    </w:rPr>
  </w:style>
  <w:style w:type="paragraph" w:styleId="TJ1">
    <w:name w:val="toc 1"/>
    <w:basedOn w:val="Norml"/>
    <w:next w:val="Norml"/>
    <w:autoRedefine/>
    <w:uiPriority w:val="39"/>
    <w:unhideWhenUsed/>
    <w:qFormat/>
    <w:rsid w:val="007E33CF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Alcm">
    <w:name w:val="Subtitle"/>
    <w:basedOn w:val="Norml"/>
    <w:link w:val="AlcmChar"/>
    <w:uiPriority w:val="3"/>
    <w:unhideWhenUsed/>
    <w:qFormat/>
    <w:rsid w:val="00A31C6D"/>
    <w:pPr>
      <w:numPr>
        <w:ilvl w:val="1"/>
      </w:numPr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character" w:customStyle="1" w:styleId="AlcmChar">
    <w:name w:val="Alcím Char"/>
    <w:basedOn w:val="Bekezdsalapbettpusa"/>
    <w:link w:val="Alcm"/>
    <w:uiPriority w:val="3"/>
    <w:rsid w:val="00A31C6D"/>
    <w:rPr>
      <w:rFonts w:asciiTheme="majorHAnsi" w:eastAsiaTheme="majorEastAsia" w:hAnsiTheme="majorHAnsi" w:cstheme="majorBidi"/>
      <w:caps/>
      <w:color w:val="595959" w:themeColor="text1" w:themeTint="A6"/>
      <w:sz w:val="26"/>
      <w:lang w:val="hu"/>
    </w:rPr>
  </w:style>
  <w:style w:type="paragraph" w:styleId="Nincstrkz">
    <w:name w:val="No Spacing"/>
    <w:link w:val="NincstrkzChar"/>
    <w:uiPriority w:val="1"/>
    <w:qFormat/>
    <w:rsid w:val="009F508B"/>
    <w:rPr>
      <w:rFonts w:asciiTheme="minorHAnsi" w:eastAsiaTheme="minorEastAsia" w:hAnsiTheme="minorHAnsi" w:cstheme="minorBidi"/>
      <w:sz w:val="22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F508B"/>
    <w:rPr>
      <w:rFonts w:asciiTheme="minorHAnsi" w:eastAsiaTheme="minorEastAsia" w:hAnsiTheme="minorHAnsi" w:cstheme="minorBidi"/>
      <w:sz w:val="22"/>
      <w:lang w:eastAsia="hu-HU"/>
    </w:rPr>
  </w:style>
  <w:style w:type="paragraph" w:customStyle="1" w:styleId="Kapcsolatiadatok">
    <w:name w:val="Kapcsolati adatok"/>
    <w:basedOn w:val="Norml"/>
    <w:uiPriority w:val="4"/>
    <w:qFormat/>
    <w:rsid w:val="0012355E"/>
    <w:pPr>
      <w:spacing w:line="264" w:lineRule="auto"/>
      <w:jc w:val="center"/>
    </w:pPr>
    <w:rPr>
      <w:rFonts w:asciiTheme="minorHAnsi" w:hAnsiTheme="minorHAnsi"/>
      <w:color w:val="595959" w:themeColor="text1" w:themeTint="A6"/>
      <w:sz w:val="22"/>
      <w:lang w:val="hu"/>
    </w:rPr>
  </w:style>
  <w:style w:type="paragraph" w:styleId="Cm">
    <w:name w:val="Title"/>
    <w:basedOn w:val="Norml"/>
    <w:link w:val="CmChar"/>
    <w:uiPriority w:val="2"/>
    <w:unhideWhenUsed/>
    <w:qFormat/>
    <w:rsid w:val="0012355E"/>
    <w:pPr>
      <w:spacing w:before="480" w:after="40"/>
      <w:contextualSpacing/>
      <w:jc w:val="center"/>
    </w:pPr>
    <w:rPr>
      <w:rFonts w:asciiTheme="majorHAnsi" w:eastAsiaTheme="majorEastAsia" w:hAnsiTheme="majorHAnsi" w:cstheme="majorBidi"/>
      <w:color w:val="365F91" w:themeColor="accent1" w:themeShade="BF"/>
      <w:kern w:val="28"/>
      <w:sz w:val="60"/>
      <w:lang w:val="hu"/>
    </w:rPr>
  </w:style>
  <w:style w:type="character" w:customStyle="1" w:styleId="CmChar">
    <w:name w:val="Cím Char"/>
    <w:basedOn w:val="Bekezdsalapbettpusa"/>
    <w:link w:val="Cm"/>
    <w:uiPriority w:val="2"/>
    <w:rsid w:val="0012355E"/>
    <w:rPr>
      <w:rFonts w:asciiTheme="majorHAnsi" w:eastAsiaTheme="majorEastAsia" w:hAnsiTheme="majorHAnsi" w:cstheme="majorBidi"/>
      <w:color w:val="365F91" w:themeColor="accent1" w:themeShade="BF"/>
      <w:kern w:val="28"/>
      <w:sz w:val="60"/>
      <w:lang w:val="hu"/>
    </w:rPr>
  </w:style>
  <w:style w:type="paragraph" w:customStyle="1" w:styleId="Default">
    <w:name w:val="Default"/>
    <w:rsid w:val="00430184"/>
    <w:pPr>
      <w:autoSpaceDE w:val="0"/>
      <w:autoSpaceDN w:val="0"/>
      <w:adjustRightInd w:val="0"/>
    </w:pPr>
    <w:rPr>
      <w:rFonts w:ascii="Cambria" w:eastAsia="Times New Roman" w:hAnsi="Cambria" w:cs="Cambria"/>
      <w:color w:val="000000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004592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0045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0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balmrk/Cukraszda/tree/main/Cukraszda_DB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cukraszda.azurewebsites.net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almrk/Cukraszda/commits?author=Engi16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github.com/balmrk/Cukraszda/commits?author=balmrk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balmrk/Cukraszda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EC1C9B-8723-4AC7-ACE8-8ED6C52C2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1</TotalTime>
  <Pages>13</Pages>
  <Words>830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Cukrászda</vt:lpstr>
    </vt:vector>
  </TitlesOfParts>
  <Company/>
  <LinksUpToDate>false</LinksUpToDate>
  <CharactersWithSpaces>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Cukrászda</dc:title>
  <dc:subject>JAVA ALKALMAZÁSOK GYAKORLAT</dc:subject>
  <dc:creator>dsf</dc:creator>
  <cp:lastModifiedBy>Márk Balázs</cp:lastModifiedBy>
  <cp:revision>2</cp:revision>
  <dcterms:created xsi:type="dcterms:W3CDTF">2022-12-01T22:28:00Z</dcterms:created>
  <dcterms:modified xsi:type="dcterms:W3CDTF">2022-12-01T22:28:00Z</dcterms:modified>
</cp:coreProperties>
</file>